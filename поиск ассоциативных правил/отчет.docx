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f0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6"/>
        <w:gridCol w:w="141"/>
        <w:gridCol w:w="3188"/>
        <w:gridCol w:w="104"/>
        <w:gridCol w:w="2041"/>
        <w:gridCol w:w="2178"/>
      </w:tblGrid>
      <w:tr w:rsidR="00AD327A" w:rsidRPr="00D04C3D" w14:paraId="1F9AF4CE" w14:textId="77777777" w:rsidTr="002A3A96">
        <w:trPr>
          <w:cantSplit/>
          <w:trHeight w:hRule="exact" w:val="1418"/>
          <w:jc w:val="center"/>
        </w:trPr>
        <w:tc>
          <w:tcPr>
            <w:tcW w:w="5000" w:type="pct"/>
            <w:gridSpan w:val="6"/>
          </w:tcPr>
          <w:p w14:paraId="7BAC6490" w14:textId="77777777" w:rsidR="00AD327A" w:rsidRPr="00D04C3D" w:rsidRDefault="00AD327A" w:rsidP="002A3A96">
            <w:pPr>
              <w:pStyle w:val="A-01-"/>
              <w:rPr>
                <w:rFonts w:cs="Times New Roman"/>
              </w:rPr>
            </w:pPr>
            <w:r w:rsidRPr="00D04C3D">
              <w:rPr>
                <w:rFonts w:cs="Times New Roman"/>
              </w:rPr>
              <w:t>Федеральное государственное автономное</w:t>
            </w:r>
            <w:r w:rsidRPr="00D04C3D">
              <w:rPr>
                <w:rFonts w:cs="Times New Roman"/>
              </w:rPr>
              <w:br/>
              <w:t>образовательное учреждение</w:t>
            </w:r>
            <w:r w:rsidRPr="00D04C3D">
              <w:rPr>
                <w:rFonts w:cs="Times New Roman"/>
              </w:rPr>
              <w:br/>
              <w:t>высшего профессионального образования</w:t>
            </w:r>
            <w:r w:rsidRPr="00D04C3D">
              <w:rPr>
                <w:rFonts w:cs="Times New Roman"/>
              </w:rPr>
              <w:br/>
              <w:t>"СИБИРСКИЙ ФЕДЕРАЛЬНЫЙ УНИВЕРСИТЕТ"</w:t>
            </w:r>
          </w:p>
        </w:tc>
      </w:tr>
      <w:tr w:rsidR="00AD327A" w:rsidRPr="00D04C3D" w14:paraId="37B94674" w14:textId="77777777" w:rsidTr="002A3A96">
        <w:trPr>
          <w:trHeight w:hRule="exact" w:val="454"/>
          <w:jc w:val="center"/>
        </w:trPr>
        <w:tc>
          <w:tcPr>
            <w:tcW w:w="5000" w:type="pct"/>
            <w:gridSpan w:val="6"/>
            <w:vAlign w:val="center"/>
          </w:tcPr>
          <w:p w14:paraId="16AE4C7E" w14:textId="77777777" w:rsidR="00AD327A" w:rsidRPr="00D04C3D" w:rsidRDefault="00AD327A" w:rsidP="002A3A96">
            <w:pPr>
              <w:pStyle w:val="A-02-"/>
              <w:rPr>
                <w:rFonts w:cs="Times New Roman"/>
              </w:rPr>
            </w:pPr>
            <w:r w:rsidRPr="00D04C3D">
              <w:rPr>
                <w:rFonts w:cs="Times New Roman"/>
              </w:rPr>
              <w:t>Институт космических и информационных технологий</w:t>
            </w:r>
          </w:p>
        </w:tc>
      </w:tr>
      <w:tr w:rsidR="00AD327A" w:rsidRPr="00D04C3D" w14:paraId="362F872F" w14:textId="77777777" w:rsidTr="002A3A96">
        <w:trPr>
          <w:cantSplit/>
          <w:trHeight w:hRule="exact" w:val="1020"/>
          <w:jc w:val="center"/>
        </w:trPr>
        <w:tc>
          <w:tcPr>
            <w:tcW w:w="5000" w:type="pct"/>
            <w:gridSpan w:val="6"/>
            <w:vAlign w:val="center"/>
          </w:tcPr>
          <w:p w14:paraId="59D0B152" w14:textId="6956D1E4" w:rsidR="00AD327A" w:rsidRPr="00D04C3D" w:rsidRDefault="00AD327A" w:rsidP="002A3A96">
            <w:pPr>
              <w:pStyle w:val="A-03-"/>
              <w:rPr>
                <w:rFonts w:cs="Times New Roman"/>
              </w:rPr>
            </w:pPr>
            <w:r w:rsidRPr="00D04C3D">
              <w:rPr>
                <w:rFonts w:cs="Times New Roman"/>
              </w:rPr>
              <w:t xml:space="preserve">Кафедра </w:t>
            </w:r>
            <w:r w:rsidR="00497D7E" w:rsidRPr="00D04C3D">
              <w:rPr>
                <w:rFonts w:cs="Times New Roman"/>
              </w:rPr>
              <w:t>программной инженерии</w:t>
            </w:r>
            <w:r w:rsidRPr="00D04C3D">
              <w:rPr>
                <w:rFonts w:cs="Times New Roman"/>
              </w:rPr>
              <w:br/>
            </w:r>
          </w:p>
        </w:tc>
      </w:tr>
      <w:tr w:rsidR="00AD327A" w:rsidRPr="00D04C3D" w14:paraId="3D245960" w14:textId="77777777" w:rsidTr="002A3A96">
        <w:trPr>
          <w:trHeight w:hRule="exact" w:val="1814"/>
          <w:jc w:val="center"/>
        </w:trPr>
        <w:tc>
          <w:tcPr>
            <w:tcW w:w="5000" w:type="pct"/>
            <w:gridSpan w:val="6"/>
            <w:vAlign w:val="bottom"/>
          </w:tcPr>
          <w:p w14:paraId="5861DB3B" w14:textId="028E66B0" w:rsidR="00AD327A" w:rsidRPr="00D04C3D" w:rsidRDefault="00AD327A" w:rsidP="00352F7B">
            <w:pPr>
              <w:pStyle w:val="A-05-"/>
              <w:rPr>
                <w:rFonts w:cs="Times New Roman"/>
              </w:rPr>
            </w:pPr>
            <w:r w:rsidRPr="00D04C3D">
              <w:rPr>
                <w:rFonts w:cs="Times New Roman"/>
              </w:rPr>
              <w:t xml:space="preserve">отчет по </w:t>
            </w:r>
            <w:r w:rsidR="00352F7B" w:rsidRPr="00D04C3D">
              <w:rPr>
                <w:rFonts w:cs="Times New Roman"/>
              </w:rPr>
              <w:t>лабораторной</w:t>
            </w:r>
            <w:r w:rsidRPr="00D04C3D">
              <w:rPr>
                <w:rFonts w:cs="Times New Roman"/>
              </w:rPr>
              <w:t xml:space="preserve"> работе</w:t>
            </w:r>
            <w:r w:rsidR="00C23443">
              <w:rPr>
                <w:rFonts w:cs="Times New Roman"/>
              </w:rPr>
              <w:t xml:space="preserve"> 2</w:t>
            </w:r>
          </w:p>
        </w:tc>
      </w:tr>
      <w:tr w:rsidR="00AD327A" w:rsidRPr="00D04C3D" w14:paraId="3B1D4335" w14:textId="77777777" w:rsidTr="002A3A96">
        <w:trPr>
          <w:cantSplit/>
          <w:trHeight w:hRule="exact" w:val="567"/>
          <w:jc w:val="center"/>
        </w:trPr>
        <w:tc>
          <w:tcPr>
            <w:tcW w:w="5000" w:type="pct"/>
            <w:gridSpan w:val="6"/>
            <w:vAlign w:val="center"/>
          </w:tcPr>
          <w:p w14:paraId="368583C7" w14:textId="45A06743" w:rsidR="00AD327A" w:rsidRPr="002027E3" w:rsidRDefault="00AD327A" w:rsidP="002A3A96">
            <w:pPr>
              <w:pStyle w:val="A-06-"/>
              <w:rPr>
                <w:rFonts w:cs="Times New Roman"/>
                <w:lang w:val="en-US"/>
              </w:rPr>
            </w:pPr>
            <w:r w:rsidRPr="00D04C3D">
              <w:rPr>
                <w:rFonts w:cs="Times New Roman"/>
              </w:rPr>
              <w:t xml:space="preserve">Дисциплина: </w:t>
            </w:r>
            <w:r w:rsidR="007D161A" w:rsidRPr="00D04C3D">
              <w:rPr>
                <w:rFonts w:cs="Times New Roman"/>
              </w:rPr>
              <w:t xml:space="preserve">Теория </w:t>
            </w:r>
            <w:r w:rsidR="00D90230">
              <w:rPr>
                <w:rFonts w:cs="Times New Roman"/>
              </w:rPr>
              <w:t>вычислительного обучения</w:t>
            </w:r>
          </w:p>
        </w:tc>
      </w:tr>
      <w:tr w:rsidR="00AD327A" w:rsidRPr="00D04C3D" w14:paraId="55216291" w14:textId="77777777" w:rsidTr="002A3A96">
        <w:trPr>
          <w:trHeight w:hRule="exact" w:val="1633"/>
          <w:jc w:val="center"/>
        </w:trPr>
        <w:tc>
          <w:tcPr>
            <w:tcW w:w="5000" w:type="pct"/>
            <w:gridSpan w:val="6"/>
            <w:vAlign w:val="center"/>
          </w:tcPr>
          <w:p w14:paraId="6CA820E4" w14:textId="399967CC" w:rsidR="00AD327A" w:rsidRPr="00D04C3D" w:rsidRDefault="00304887" w:rsidP="002A3A96">
            <w:pPr>
              <w:pStyle w:val="A-07-"/>
              <w:rPr>
                <w:rFonts w:cs="Times New Roman"/>
                <w:sz w:val="36"/>
                <w:szCs w:val="28"/>
              </w:rPr>
            </w:pPr>
            <w:r>
              <w:rPr>
                <w:rFonts w:cs="Times New Roman"/>
                <w:szCs w:val="28"/>
              </w:rPr>
              <w:t>Поиск ассоциативных правил</w:t>
            </w:r>
          </w:p>
          <w:p w14:paraId="0902C677" w14:textId="77777777" w:rsidR="00AD327A" w:rsidRPr="00D04C3D" w:rsidRDefault="00AD327A" w:rsidP="002A3A96">
            <w:pPr>
              <w:pStyle w:val="A-07-"/>
              <w:rPr>
                <w:rFonts w:cs="Times New Roman"/>
                <w:sz w:val="36"/>
                <w:szCs w:val="28"/>
              </w:rPr>
            </w:pPr>
          </w:p>
          <w:p w14:paraId="4A846B9E" w14:textId="470EB844" w:rsidR="00AD327A" w:rsidRPr="00D04C3D" w:rsidRDefault="00AD327A" w:rsidP="002A3A96">
            <w:pPr>
              <w:pStyle w:val="A-07-"/>
              <w:rPr>
                <w:rFonts w:cs="Times New Roman"/>
              </w:rPr>
            </w:pPr>
            <w:r w:rsidRPr="00D04C3D">
              <w:rPr>
                <w:rFonts w:cs="Times New Roman"/>
                <w:color w:val="FF0000"/>
                <w:szCs w:val="28"/>
              </w:rPr>
              <w:t xml:space="preserve"> </w:t>
            </w:r>
          </w:p>
        </w:tc>
      </w:tr>
      <w:tr w:rsidR="00AD327A" w:rsidRPr="00D04C3D" w14:paraId="29BA4A2E" w14:textId="77777777" w:rsidTr="002A3A96">
        <w:trPr>
          <w:trHeight w:hRule="exact" w:val="1701"/>
          <w:jc w:val="center"/>
        </w:trPr>
        <w:tc>
          <w:tcPr>
            <w:tcW w:w="5000" w:type="pct"/>
            <w:gridSpan w:val="6"/>
          </w:tcPr>
          <w:p w14:paraId="7CCF2A2A" w14:textId="77777777" w:rsidR="00AD327A" w:rsidRPr="00D04C3D" w:rsidRDefault="00AD327A" w:rsidP="002A3A96">
            <w:pPr>
              <w:rPr>
                <w:rFonts w:ascii="Times New Roman" w:hAnsi="Times New Roman"/>
              </w:rPr>
            </w:pPr>
          </w:p>
          <w:p w14:paraId="32919721" w14:textId="77777777" w:rsidR="00AD327A" w:rsidRPr="00D04C3D" w:rsidRDefault="00AD327A" w:rsidP="002A3A96">
            <w:pPr>
              <w:rPr>
                <w:rFonts w:ascii="Times New Roman" w:hAnsi="Times New Roman"/>
              </w:rPr>
            </w:pPr>
          </w:p>
          <w:p w14:paraId="165F88DC" w14:textId="77777777" w:rsidR="00AD327A" w:rsidRPr="00D04C3D" w:rsidRDefault="00AD327A" w:rsidP="002A3A96">
            <w:pPr>
              <w:rPr>
                <w:rFonts w:ascii="Times New Roman" w:hAnsi="Times New Roman"/>
              </w:rPr>
            </w:pPr>
          </w:p>
          <w:p w14:paraId="6A12186A" w14:textId="77777777" w:rsidR="00AD327A" w:rsidRPr="00D04C3D" w:rsidRDefault="00AD327A" w:rsidP="002A3A96">
            <w:pPr>
              <w:rPr>
                <w:rFonts w:ascii="Times New Roman" w:hAnsi="Times New Roman"/>
              </w:rPr>
            </w:pPr>
          </w:p>
          <w:p w14:paraId="533F9910" w14:textId="77777777" w:rsidR="00AD327A" w:rsidRPr="00D04C3D" w:rsidRDefault="00AD327A" w:rsidP="002A3A96">
            <w:pPr>
              <w:rPr>
                <w:rFonts w:ascii="Times New Roman" w:hAnsi="Times New Roman"/>
              </w:rPr>
            </w:pPr>
          </w:p>
          <w:p w14:paraId="49DFCCA2" w14:textId="77777777" w:rsidR="00AD327A" w:rsidRPr="00D04C3D" w:rsidRDefault="00AD327A" w:rsidP="002A3A96">
            <w:pPr>
              <w:rPr>
                <w:rFonts w:ascii="Times New Roman" w:hAnsi="Times New Roman"/>
              </w:rPr>
            </w:pPr>
          </w:p>
        </w:tc>
      </w:tr>
      <w:tr w:rsidR="00AD327A" w:rsidRPr="00D04C3D" w14:paraId="37775D16" w14:textId="77777777" w:rsidTr="002A3A96">
        <w:trPr>
          <w:cantSplit/>
          <w:trHeight w:hRule="exact" w:val="454"/>
          <w:jc w:val="center"/>
        </w:trPr>
        <w:tc>
          <w:tcPr>
            <w:tcW w:w="1030" w:type="pct"/>
            <w:vAlign w:val="bottom"/>
          </w:tcPr>
          <w:p w14:paraId="6ABC8CB1" w14:textId="77777777" w:rsidR="00AD327A" w:rsidRPr="00D04C3D" w:rsidRDefault="00AD327A" w:rsidP="002A3A96">
            <w:pPr>
              <w:pStyle w:val="A-10-"/>
              <w:rPr>
                <w:rFonts w:cs="Times New Roman"/>
              </w:rPr>
            </w:pPr>
            <w:r w:rsidRPr="00D04C3D">
              <w:rPr>
                <w:rFonts w:cs="Times New Roman"/>
              </w:rPr>
              <w:t>Преподаватель</w:t>
            </w:r>
          </w:p>
        </w:tc>
        <w:tc>
          <w:tcPr>
            <w:tcW w:w="73" w:type="pct"/>
            <w:vAlign w:val="bottom"/>
          </w:tcPr>
          <w:p w14:paraId="5E6E552A" w14:textId="77777777" w:rsidR="00AD327A" w:rsidRPr="00D04C3D" w:rsidRDefault="00AD327A" w:rsidP="002A3A96">
            <w:pPr>
              <w:rPr>
                <w:rFonts w:ascii="Times New Roman" w:hAnsi="Times New Roman"/>
              </w:rPr>
            </w:pPr>
          </w:p>
        </w:tc>
        <w:tc>
          <w:tcPr>
            <w:tcW w:w="1654" w:type="pct"/>
            <w:vAlign w:val="bottom"/>
          </w:tcPr>
          <w:p w14:paraId="49C6178E" w14:textId="77777777" w:rsidR="00AD327A" w:rsidRPr="00D04C3D" w:rsidRDefault="00AD327A" w:rsidP="002A3A96">
            <w:pPr>
              <w:rPr>
                <w:rFonts w:ascii="Times New Roman" w:hAnsi="Times New Roman"/>
              </w:rPr>
            </w:pPr>
          </w:p>
        </w:tc>
        <w:tc>
          <w:tcPr>
            <w:tcW w:w="54" w:type="pct"/>
            <w:vAlign w:val="bottom"/>
          </w:tcPr>
          <w:p w14:paraId="4F82809F" w14:textId="77777777" w:rsidR="00AD327A" w:rsidRPr="00D04C3D" w:rsidRDefault="00AD327A" w:rsidP="002A3A96">
            <w:pPr>
              <w:rPr>
                <w:rFonts w:ascii="Times New Roman" w:hAnsi="Times New Roman"/>
              </w:rPr>
            </w:pPr>
          </w:p>
        </w:tc>
        <w:tc>
          <w:tcPr>
            <w:tcW w:w="1059" w:type="pct"/>
            <w:tcBorders>
              <w:bottom w:val="single" w:sz="4" w:space="0" w:color="auto"/>
            </w:tcBorders>
            <w:vAlign w:val="bottom"/>
          </w:tcPr>
          <w:p w14:paraId="5C8D2C07" w14:textId="77777777" w:rsidR="00AD327A" w:rsidRPr="00D04C3D" w:rsidRDefault="00AD327A" w:rsidP="002A3A96">
            <w:pPr>
              <w:pStyle w:val="A-10-"/>
              <w:jc w:val="center"/>
              <w:rPr>
                <w:rFonts w:cs="Times New Roman"/>
              </w:rPr>
            </w:pPr>
          </w:p>
        </w:tc>
        <w:tc>
          <w:tcPr>
            <w:tcW w:w="1130" w:type="pct"/>
            <w:vAlign w:val="bottom"/>
          </w:tcPr>
          <w:p w14:paraId="2EDEE156" w14:textId="3E684B6B" w:rsidR="00AD327A" w:rsidRPr="002027E3" w:rsidRDefault="00AD327A" w:rsidP="002A3A96">
            <w:pPr>
              <w:pStyle w:val="A-10-"/>
              <w:rPr>
                <w:rFonts w:cs="Times New Roman"/>
                <w:sz w:val="28"/>
                <w:szCs w:val="28"/>
                <w:lang w:val="en-US"/>
              </w:rPr>
            </w:pPr>
            <w:r w:rsidRPr="00D04C3D">
              <w:rPr>
                <w:rFonts w:cs="Times New Roman"/>
              </w:rPr>
              <w:t xml:space="preserve">  </w:t>
            </w:r>
            <w:r w:rsidR="00BB4E2F">
              <w:rPr>
                <w:rFonts w:cs="Times New Roman"/>
                <w:sz w:val="28"/>
                <w:szCs w:val="28"/>
              </w:rPr>
              <w:t xml:space="preserve">Е.О. </w:t>
            </w:r>
            <w:proofErr w:type="spellStart"/>
            <w:r w:rsidR="00BB4E2F">
              <w:rPr>
                <w:rFonts w:cs="Times New Roman"/>
                <w:sz w:val="28"/>
                <w:szCs w:val="28"/>
              </w:rPr>
              <w:t>Пересунько</w:t>
            </w:r>
            <w:proofErr w:type="spellEnd"/>
          </w:p>
        </w:tc>
      </w:tr>
      <w:tr w:rsidR="00AD327A" w:rsidRPr="00D04C3D" w14:paraId="57DA65AF" w14:textId="77777777" w:rsidTr="002A3A96">
        <w:trPr>
          <w:cantSplit/>
          <w:trHeight w:hRule="exact" w:val="227"/>
          <w:jc w:val="center"/>
        </w:trPr>
        <w:tc>
          <w:tcPr>
            <w:tcW w:w="1030" w:type="pct"/>
          </w:tcPr>
          <w:p w14:paraId="793ADB59" w14:textId="77777777" w:rsidR="00AD327A" w:rsidRPr="00D04C3D" w:rsidRDefault="00AD327A" w:rsidP="002A3A96">
            <w:pPr>
              <w:rPr>
                <w:rFonts w:ascii="Times New Roman" w:hAnsi="Times New Roman"/>
              </w:rPr>
            </w:pPr>
          </w:p>
        </w:tc>
        <w:tc>
          <w:tcPr>
            <w:tcW w:w="73" w:type="pct"/>
          </w:tcPr>
          <w:p w14:paraId="61FDD4AC" w14:textId="77777777" w:rsidR="00AD327A" w:rsidRPr="00D04C3D" w:rsidRDefault="00AD327A" w:rsidP="002A3A96">
            <w:pPr>
              <w:rPr>
                <w:rFonts w:ascii="Times New Roman" w:hAnsi="Times New Roman"/>
              </w:rPr>
            </w:pPr>
          </w:p>
        </w:tc>
        <w:tc>
          <w:tcPr>
            <w:tcW w:w="1654" w:type="pct"/>
          </w:tcPr>
          <w:p w14:paraId="61D4C7B0" w14:textId="77777777" w:rsidR="00AD327A" w:rsidRPr="00D04C3D" w:rsidRDefault="00AD327A" w:rsidP="002A3A96">
            <w:pPr>
              <w:pStyle w:val="A-09-"/>
              <w:rPr>
                <w:rFonts w:cs="Times New Roman"/>
              </w:rPr>
            </w:pPr>
          </w:p>
        </w:tc>
        <w:tc>
          <w:tcPr>
            <w:tcW w:w="54" w:type="pct"/>
          </w:tcPr>
          <w:p w14:paraId="3AFD98C8" w14:textId="77777777" w:rsidR="00AD327A" w:rsidRPr="00D04C3D" w:rsidRDefault="00AD327A" w:rsidP="002A3A96">
            <w:pPr>
              <w:pStyle w:val="A-09-"/>
              <w:rPr>
                <w:rFonts w:cs="Times New Roman"/>
              </w:rPr>
            </w:pPr>
          </w:p>
        </w:tc>
        <w:tc>
          <w:tcPr>
            <w:tcW w:w="1059" w:type="pct"/>
            <w:tcBorders>
              <w:top w:val="single" w:sz="4" w:space="0" w:color="auto"/>
            </w:tcBorders>
          </w:tcPr>
          <w:p w14:paraId="2DDB1570" w14:textId="77777777" w:rsidR="00AD327A" w:rsidRPr="00D04C3D" w:rsidRDefault="00AD327A" w:rsidP="002A3A96">
            <w:pPr>
              <w:pStyle w:val="A-09-"/>
              <w:rPr>
                <w:rFonts w:cs="Times New Roman"/>
              </w:rPr>
            </w:pPr>
            <w:r w:rsidRPr="00D04C3D">
              <w:rPr>
                <w:rFonts w:cs="Times New Roman"/>
              </w:rPr>
              <w:t>подпись, дата</w:t>
            </w:r>
          </w:p>
          <w:p w14:paraId="48D228ED" w14:textId="77777777" w:rsidR="00AD327A" w:rsidRPr="00D04C3D" w:rsidRDefault="00AD327A" w:rsidP="002A3A96">
            <w:pPr>
              <w:pStyle w:val="A-09-"/>
              <w:rPr>
                <w:rFonts w:cs="Times New Roman"/>
              </w:rPr>
            </w:pPr>
          </w:p>
        </w:tc>
        <w:tc>
          <w:tcPr>
            <w:tcW w:w="1130" w:type="pct"/>
          </w:tcPr>
          <w:p w14:paraId="4178F1A0" w14:textId="77777777" w:rsidR="00AD327A" w:rsidRPr="00D04C3D" w:rsidRDefault="00AD327A" w:rsidP="002A3A96">
            <w:pPr>
              <w:pStyle w:val="A-10-"/>
              <w:rPr>
                <w:rFonts w:cs="Times New Roman"/>
              </w:rPr>
            </w:pPr>
          </w:p>
        </w:tc>
      </w:tr>
      <w:tr w:rsidR="00AD327A" w:rsidRPr="00D04C3D" w14:paraId="52AEBC9B" w14:textId="77777777" w:rsidTr="002A3A96">
        <w:trPr>
          <w:cantSplit/>
          <w:trHeight w:hRule="exact" w:val="454"/>
          <w:jc w:val="center"/>
        </w:trPr>
        <w:tc>
          <w:tcPr>
            <w:tcW w:w="1030" w:type="pct"/>
            <w:vAlign w:val="bottom"/>
          </w:tcPr>
          <w:p w14:paraId="707BCD41" w14:textId="77777777" w:rsidR="00AD327A" w:rsidRPr="00D04C3D" w:rsidRDefault="00AD327A" w:rsidP="002A3A96">
            <w:pPr>
              <w:pStyle w:val="A-10-"/>
              <w:rPr>
                <w:rFonts w:cs="Times New Roman"/>
              </w:rPr>
            </w:pPr>
            <w:r w:rsidRPr="00D04C3D">
              <w:rPr>
                <w:rFonts w:cs="Times New Roman"/>
              </w:rPr>
              <w:t>Студент</w:t>
            </w:r>
          </w:p>
        </w:tc>
        <w:tc>
          <w:tcPr>
            <w:tcW w:w="73" w:type="pct"/>
            <w:vAlign w:val="bottom"/>
          </w:tcPr>
          <w:p w14:paraId="587E18EB" w14:textId="77777777" w:rsidR="00AD327A" w:rsidRPr="00D04C3D" w:rsidRDefault="00AD327A" w:rsidP="002A3A96">
            <w:pPr>
              <w:rPr>
                <w:rFonts w:ascii="Times New Roman" w:hAnsi="Times New Roman"/>
              </w:rPr>
            </w:pPr>
          </w:p>
        </w:tc>
        <w:tc>
          <w:tcPr>
            <w:tcW w:w="1654" w:type="pct"/>
            <w:tcBorders>
              <w:bottom w:val="single" w:sz="4" w:space="0" w:color="auto"/>
            </w:tcBorders>
            <w:vAlign w:val="bottom"/>
          </w:tcPr>
          <w:p w14:paraId="788ED532" w14:textId="699A0F18" w:rsidR="00AD327A" w:rsidRPr="00D04C3D" w:rsidRDefault="00A55167" w:rsidP="002A3A96">
            <w:pPr>
              <w:spacing w:after="0" w:line="240" w:lineRule="auto"/>
              <w:jc w:val="center"/>
              <w:rPr>
                <w:rFonts w:ascii="Times New Roman" w:hAnsi="Times New Roman"/>
                <w:color w:val="FF0000"/>
                <w:sz w:val="24"/>
              </w:rPr>
            </w:pPr>
            <w:r w:rsidRPr="00D04C3D">
              <w:rPr>
                <w:rFonts w:ascii="Times New Roman" w:hAnsi="Times New Roman"/>
                <w:sz w:val="24"/>
              </w:rPr>
              <w:t>КИ2</w:t>
            </w:r>
            <w:r w:rsidR="00EB5E95" w:rsidRPr="00D04C3D">
              <w:rPr>
                <w:rFonts w:ascii="Times New Roman" w:hAnsi="Times New Roman"/>
                <w:sz w:val="24"/>
              </w:rPr>
              <w:t>2</w:t>
            </w:r>
            <w:r w:rsidRPr="00D04C3D">
              <w:rPr>
                <w:rFonts w:ascii="Times New Roman" w:hAnsi="Times New Roman"/>
                <w:sz w:val="24"/>
              </w:rPr>
              <w:t>-</w:t>
            </w:r>
            <w:r w:rsidR="00EB5E95" w:rsidRPr="00D04C3D">
              <w:rPr>
                <w:rFonts w:ascii="Times New Roman" w:hAnsi="Times New Roman"/>
                <w:sz w:val="24"/>
              </w:rPr>
              <w:t>17</w:t>
            </w:r>
            <w:r w:rsidR="00EB5E95" w:rsidRPr="00D04C3D">
              <w:rPr>
                <w:rFonts w:ascii="Times New Roman" w:hAnsi="Times New Roman"/>
                <w:sz w:val="24"/>
                <w:lang w:val="en-US"/>
              </w:rPr>
              <w:t>/1</w:t>
            </w:r>
            <w:r w:rsidR="00EB5E95" w:rsidRPr="00D04C3D">
              <w:rPr>
                <w:rFonts w:ascii="Times New Roman" w:hAnsi="Times New Roman"/>
                <w:sz w:val="24"/>
              </w:rPr>
              <w:t>б</w:t>
            </w:r>
            <w:r w:rsidRPr="00D04C3D">
              <w:rPr>
                <w:rFonts w:ascii="Times New Roman" w:hAnsi="Times New Roman"/>
                <w:sz w:val="24"/>
              </w:rPr>
              <w:t>, 032156413</w:t>
            </w:r>
          </w:p>
        </w:tc>
        <w:tc>
          <w:tcPr>
            <w:tcW w:w="54" w:type="pct"/>
            <w:vAlign w:val="bottom"/>
          </w:tcPr>
          <w:p w14:paraId="1A95D999" w14:textId="77777777" w:rsidR="00AD327A" w:rsidRPr="00D04C3D" w:rsidRDefault="00AD327A" w:rsidP="002A3A96">
            <w:pPr>
              <w:rPr>
                <w:rFonts w:ascii="Times New Roman" w:hAnsi="Times New Roman"/>
              </w:rPr>
            </w:pPr>
          </w:p>
        </w:tc>
        <w:tc>
          <w:tcPr>
            <w:tcW w:w="1059" w:type="pct"/>
            <w:tcBorders>
              <w:bottom w:val="single" w:sz="4" w:space="0" w:color="auto"/>
            </w:tcBorders>
            <w:vAlign w:val="bottom"/>
          </w:tcPr>
          <w:p w14:paraId="01C994EF" w14:textId="77777777" w:rsidR="00AD327A" w:rsidRPr="00D04C3D" w:rsidRDefault="00AD327A" w:rsidP="002A3A96">
            <w:pPr>
              <w:rPr>
                <w:rFonts w:ascii="Times New Roman" w:hAnsi="Times New Roman"/>
              </w:rPr>
            </w:pPr>
          </w:p>
        </w:tc>
        <w:tc>
          <w:tcPr>
            <w:tcW w:w="1130" w:type="pct"/>
            <w:vAlign w:val="bottom"/>
          </w:tcPr>
          <w:p w14:paraId="2D6339D7" w14:textId="77777777" w:rsidR="00AD327A" w:rsidRPr="00D04C3D" w:rsidRDefault="00AD327A" w:rsidP="007F5626">
            <w:pPr>
              <w:pStyle w:val="A8"/>
              <w:rPr>
                <w:rFonts w:cs="Times New Roman"/>
                <w:color w:val="FF0000"/>
              </w:rPr>
            </w:pPr>
            <w:r w:rsidRPr="00D04C3D">
              <w:rPr>
                <w:rFonts w:cs="Times New Roman"/>
              </w:rPr>
              <w:t xml:space="preserve">  </w:t>
            </w:r>
            <w:r w:rsidR="00A55167" w:rsidRPr="00D04C3D">
              <w:rPr>
                <w:rFonts w:cs="Times New Roman"/>
              </w:rPr>
              <w:t>И.А. Соловьев</w:t>
            </w:r>
          </w:p>
        </w:tc>
      </w:tr>
      <w:tr w:rsidR="00AD327A" w:rsidRPr="00D04C3D" w14:paraId="701A6549" w14:textId="77777777" w:rsidTr="002A3A96">
        <w:trPr>
          <w:cantSplit/>
          <w:trHeight w:hRule="exact" w:val="227"/>
          <w:jc w:val="center"/>
        </w:trPr>
        <w:tc>
          <w:tcPr>
            <w:tcW w:w="1030" w:type="pct"/>
          </w:tcPr>
          <w:p w14:paraId="14866C70" w14:textId="77777777" w:rsidR="00AD327A" w:rsidRPr="00D04C3D" w:rsidRDefault="00AD327A" w:rsidP="002A3A96">
            <w:pPr>
              <w:rPr>
                <w:rFonts w:ascii="Times New Roman" w:hAnsi="Times New Roman"/>
              </w:rPr>
            </w:pPr>
          </w:p>
        </w:tc>
        <w:tc>
          <w:tcPr>
            <w:tcW w:w="73" w:type="pct"/>
          </w:tcPr>
          <w:p w14:paraId="03FACE45" w14:textId="77777777" w:rsidR="00AD327A" w:rsidRPr="00D04C3D" w:rsidRDefault="00AD327A" w:rsidP="002A3A96">
            <w:pPr>
              <w:rPr>
                <w:rFonts w:ascii="Times New Roman" w:hAnsi="Times New Roman"/>
              </w:rPr>
            </w:pPr>
          </w:p>
        </w:tc>
        <w:tc>
          <w:tcPr>
            <w:tcW w:w="1654" w:type="pct"/>
            <w:tcBorders>
              <w:top w:val="single" w:sz="4" w:space="0" w:color="auto"/>
            </w:tcBorders>
          </w:tcPr>
          <w:p w14:paraId="47C7EEC7" w14:textId="77777777" w:rsidR="00AD327A" w:rsidRPr="00D04C3D" w:rsidRDefault="00AD327A" w:rsidP="002A3A96">
            <w:pPr>
              <w:pStyle w:val="A-09-"/>
              <w:rPr>
                <w:rFonts w:cs="Times New Roman"/>
              </w:rPr>
            </w:pPr>
            <w:r w:rsidRPr="00D04C3D">
              <w:rPr>
                <w:rFonts w:cs="Times New Roman"/>
              </w:rPr>
              <w:t>номер группы, зачетной книжки</w:t>
            </w:r>
          </w:p>
        </w:tc>
        <w:tc>
          <w:tcPr>
            <w:tcW w:w="54" w:type="pct"/>
          </w:tcPr>
          <w:p w14:paraId="5C202D98" w14:textId="77777777" w:rsidR="00AD327A" w:rsidRPr="00D04C3D" w:rsidRDefault="00AD327A" w:rsidP="002A3A96">
            <w:pPr>
              <w:pStyle w:val="A-09-"/>
              <w:rPr>
                <w:rFonts w:cs="Times New Roman"/>
              </w:rPr>
            </w:pPr>
          </w:p>
        </w:tc>
        <w:tc>
          <w:tcPr>
            <w:tcW w:w="1059" w:type="pct"/>
            <w:tcBorders>
              <w:top w:val="single" w:sz="4" w:space="0" w:color="auto"/>
            </w:tcBorders>
          </w:tcPr>
          <w:p w14:paraId="5982103C" w14:textId="77777777" w:rsidR="00AD327A" w:rsidRPr="00D04C3D" w:rsidRDefault="00AD327A" w:rsidP="002A3A96">
            <w:pPr>
              <w:pStyle w:val="A-09-"/>
              <w:rPr>
                <w:rFonts w:cs="Times New Roman"/>
              </w:rPr>
            </w:pPr>
            <w:r w:rsidRPr="00D04C3D">
              <w:rPr>
                <w:rFonts w:cs="Times New Roman"/>
              </w:rPr>
              <w:t>подпись, дата</w:t>
            </w:r>
          </w:p>
        </w:tc>
        <w:tc>
          <w:tcPr>
            <w:tcW w:w="1130" w:type="pct"/>
          </w:tcPr>
          <w:p w14:paraId="6DB5BCD7" w14:textId="77777777" w:rsidR="00AD327A" w:rsidRPr="00D04C3D" w:rsidRDefault="00AD327A" w:rsidP="002A3A96">
            <w:pPr>
              <w:pStyle w:val="A-10-"/>
              <w:rPr>
                <w:rFonts w:cs="Times New Roman"/>
              </w:rPr>
            </w:pPr>
          </w:p>
        </w:tc>
      </w:tr>
      <w:tr w:rsidR="00AD327A" w:rsidRPr="00D04C3D" w14:paraId="180C1EF6" w14:textId="77777777" w:rsidTr="002A3A96">
        <w:trPr>
          <w:trHeight w:val="4110"/>
          <w:jc w:val="center"/>
        </w:trPr>
        <w:tc>
          <w:tcPr>
            <w:tcW w:w="5000" w:type="pct"/>
            <w:gridSpan w:val="6"/>
            <w:vAlign w:val="bottom"/>
          </w:tcPr>
          <w:p w14:paraId="3FAC91FD" w14:textId="77777777" w:rsidR="00AD327A" w:rsidRPr="00D04C3D" w:rsidRDefault="00AD327A" w:rsidP="002A3A96">
            <w:pPr>
              <w:pStyle w:val="A-12-"/>
              <w:rPr>
                <w:rFonts w:cs="Times New Roman"/>
              </w:rPr>
            </w:pPr>
          </w:p>
          <w:p w14:paraId="5A69631C" w14:textId="1DF7C239" w:rsidR="00AD327A" w:rsidRPr="00D04C3D" w:rsidRDefault="000F7012" w:rsidP="002A3A96">
            <w:pPr>
              <w:pStyle w:val="A-12-"/>
              <w:rPr>
                <w:rFonts w:cs="Times New Roman"/>
              </w:rPr>
            </w:pPr>
            <w:r w:rsidRPr="00D04C3D">
              <w:rPr>
                <w:rFonts w:cs="Times New Roman"/>
              </w:rPr>
              <w:t>Красноярск 202</w:t>
            </w:r>
            <w:r w:rsidR="002D725C" w:rsidRPr="00D04C3D">
              <w:rPr>
                <w:rFonts w:cs="Times New Roman"/>
              </w:rPr>
              <w:t>4</w:t>
            </w:r>
          </w:p>
        </w:tc>
      </w:tr>
    </w:tbl>
    <w:p w14:paraId="240C8B86" w14:textId="77777777" w:rsidR="00AD327A" w:rsidRPr="00D04C3D" w:rsidRDefault="00AD327A" w:rsidP="00AD327A">
      <w:pPr>
        <w:pStyle w:val="Aff1"/>
        <w:rPr>
          <w:rFonts w:cs="Times New Roman"/>
        </w:rPr>
      </w:pPr>
    </w:p>
    <w:p w14:paraId="266C7FDD" w14:textId="77777777" w:rsidR="00AD327A" w:rsidRPr="00D04C3D" w:rsidRDefault="00AD327A" w:rsidP="00AD327A">
      <w:pPr>
        <w:pStyle w:val="A8"/>
        <w:rPr>
          <w:rFonts w:cs="Times New Roman"/>
        </w:rPr>
        <w:sectPr w:rsidR="00AD327A" w:rsidRPr="00D04C3D" w:rsidSect="005C6166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 w:code="9"/>
          <w:pgMar w:top="1134" w:right="567" w:bottom="1134" w:left="1701" w:header="113" w:footer="743" w:gutter="0"/>
          <w:pgNumType w:start="2"/>
          <w:cols w:space="708"/>
          <w:titlePg/>
          <w:docGrid w:linePitch="381"/>
        </w:sectPr>
      </w:pPr>
    </w:p>
    <w:sdt>
      <w:sdtPr>
        <w:rPr>
          <w:rFonts w:ascii="Times New Roman" w:eastAsia="Calibri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-1212650868"/>
        <w:docPartObj>
          <w:docPartGallery w:val="Table of Contents"/>
          <w:docPartUnique/>
        </w:docPartObj>
      </w:sdtPr>
      <w:sdtEndPr/>
      <w:sdtContent>
        <w:p w14:paraId="6F212128" w14:textId="38CAEC6A" w:rsidR="005C78FE" w:rsidRPr="00D04C3D" w:rsidRDefault="005C78FE">
          <w:pPr>
            <w:pStyle w:val="affc"/>
            <w:rPr>
              <w:rFonts w:ascii="Times New Roman" w:hAnsi="Times New Roman" w:cs="Times New Roman"/>
            </w:rPr>
          </w:pPr>
          <w:r w:rsidRPr="00D04C3D">
            <w:rPr>
              <w:rFonts w:ascii="Times New Roman" w:hAnsi="Times New Roman" w:cs="Times New Roman"/>
            </w:rPr>
            <w:t>Оглавление</w:t>
          </w:r>
        </w:p>
        <w:p w14:paraId="40262A25" w14:textId="1019E0EF" w:rsidR="006E15CF" w:rsidRDefault="005C78FE">
          <w:pPr>
            <w:pStyle w:val="21"/>
            <w:rPr>
              <w:rFonts w:asciiTheme="minorHAnsi" w:eastAsiaTheme="minorEastAsia" w:hAnsiTheme="minorHAnsi" w:cstheme="minorBidi"/>
              <w:bCs w:val="0"/>
              <w:noProof/>
              <w:sz w:val="22"/>
              <w:szCs w:val="22"/>
            </w:rPr>
          </w:pPr>
          <w:r w:rsidRPr="00D04C3D">
            <w:fldChar w:fldCharType="begin"/>
          </w:r>
          <w:r w:rsidRPr="00D04C3D">
            <w:instrText xml:space="preserve"> TOC \o "1-3" \h \z \u </w:instrText>
          </w:r>
          <w:r w:rsidRPr="00D04C3D">
            <w:fldChar w:fldCharType="separate"/>
          </w:r>
          <w:hyperlink w:anchor="_Toc188200986" w:history="1">
            <w:r w:rsidR="006E15CF" w:rsidRPr="004E3AFE">
              <w:rPr>
                <w:rStyle w:val="aff"/>
                <w:noProof/>
              </w:rPr>
              <w:t>ЗАДАНИЕ</w:t>
            </w:r>
            <w:r w:rsidR="006E15CF">
              <w:rPr>
                <w:noProof/>
                <w:webHidden/>
              </w:rPr>
              <w:tab/>
            </w:r>
            <w:r w:rsidR="006E15CF">
              <w:rPr>
                <w:noProof/>
                <w:webHidden/>
              </w:rPr>
              <w:fldChar w:fldCharType="begin"/>
            </w:r>
            <w:r w:rsidR="006E15CF">
              <w:rPr>
                <w:noProof/>
                <w:webHidden/>
              </w:rPr>
              <w:instrText xml:space="preserve"> PAGEREF _Toc188200986 \h </w:instrText>
            </w:r>
            <w:r w:rsidR="006E15CF">
              <w:rPr>
                <w:noProof/>
                <w:webHidden/>
              </w:rPr>
            </w:r>
            <w:r w:rsidR="006E15CF">
              <w:rPr>
                <w:noProof/>
                <w:webHidden/>
              </w:rPr>
              <w:fldChar w:fldCharType="separate"/>
            </w:r>
            <w:r w:rsidR="006E15CF">
              <w:rPr>
                <w:noProof/>
                <w:webHidden/>
              </w:rPr>
              <w:t>3</w:t>
            </w:r>
            <w:r w:rsidR="006E15CF">
              <w:rPr>
                <w:noProof/>
                <w:webHidden/>
              </w:rPr>
              <w:fldChar w:fldCharType="end"/>
            </w:r>
          </w:hyperlink>
        </w:p>
        <w:p w14:paraId="6501F9EF" w14:textId="132BAF13" w:rsidR="005C78FE" w:rsidRPr="00D04C3D" w:rsidRDefault="005C78FE">
          <w:pPr>
            <w:rPr>
              <w:rFonts w:ascii="Times New Roman" w:hAnsi="Times New Roman"/>
            </w:rPr>
          </w:pPr>
          <w:r w:rsidRPr="00D04C3D">
            <w:rPr>
              <w:rFonts w:ascii="Times New Roman" w:hAnsi="Times New Roman"/>
              <w:b/>
              <w:bCs/>
            </w:rPr>
            <w:fldChar w:fldCharType="end"/>
          </w:r>
        </w:p>
      </w:sdtContent>
    </w:sdt>
    <w:p w14:paraId="23F12DD5" w14:textId="083DE60C" w:rsidR="00E70401" w:rsidRPr="00D04C3D" w:rsidRDefault="002E6007" w:rsidP="00E70401">
      <w:pPr>
        <w:spacing w:after="0" w:line="240" w:lineRule="auto"/>
        <w:rPr>
          <w:rFonts w:ascii="Times New Roman" w:hAnsi="Times New Roman"/>
          <w:b/>
          <w:bCs/>
        </w:rPr>
      </w:pPr>
      <w:r w:rsidRPr="00D04C3D">
        <w:rPr>
          <w:rFonts w:ascii="Times New Roman" w:hAnsi="Times New Roman"/>
          <w:b/>
          <w:bCs/>
        </w:rPr>
        <w:br w:type="page"/>
      </w:r>
    </w:p>
    <w:p w14:paraId="2DB55131" w14:textId="52A225E2" w:rsidR="004A293F" w:rsidRPr="00D04C3D" w:rsidRDefault="004A293F" w:rsidP="004A293F">
      <w:pPr>
        <w:pStyle w:val="2"/>
        <w:numPr>
          <w:ilvl w:val="0"/>
          <w:numId w:val="0"/>
        </w:numPr>
        <w:ind w:firstLine="709"/>
        <w:jc w:val="center"/>
        <w:rPr>
          <w:rFonts w:cs="Times New Roman"/>
        </w:rPr>
      </w:pPr>
      <w:bookmarkStart w:id="0" w:name="_Toc188200986"/>
      <w:r w:rsidRPr="00D04C3D">
        <w:rPr>
          <w:rFonts w:cs="Times New Roman"/>
        </w:rPr>
        <w:lastRenderedPageBreak/>
        <w:t>ЗАДАНИЕ</w:t>
      </w:r>
      <w:bookmarkEnd w:id="0"/>
    </w:p>
    <w:p w14:paraId="5FDB3249" w14:textId="0B55FF75" w:rsidR="00881F1E" w:rsidRDefault="00EC0941" w:rsidP="00C5523C">
      <w:pPr>
        <w:pStyle w:val="A-3"/>
        <w:rPr>
          <w:rFonts w:cs="Times New Roman"/>
        </w:rPr>
      </w:pPr>
      <w:r>
        <w:rPr>
          <w:rFonts w:cs="Times New Roman"/>
        </w:rPr>
        <w:t xml:space="preserve">Импортируем нужные библиотеки и </w:t>
      </w:r>
      <w:r w:rsidR="00F73488">
        <w:rPr>
          <w:rFonts w:cs="Times New Roman"/>
        </w:rPr>
        <w:t xml:space="preserve">делаем </w:t>
      </w:r>
      <w:proofErr w:type="spellStart"/>
      <w:r w:rsidR="00F73488">
        <w:rPr>
          <w:rFonts w:cs="Times New Roman"/>
        </w:rPr>
        <w:t>датафрейм</w:t>
      </w:r>
      <w:proofErr w:type="spellEnd"/>
      <w:r w:rsidR="00F73488">
        <w:rPr>
          <w:rFonts w:cs="Times New Roman"/>
        </w:rPr>
        <w:t xml:space="preserve"> из </w:t>
      </w:r>
      <w:r w:rsidR="00F73488">
        <w:rPr>
          <w:rFonts w:cs="Times New Roman"/>
          <w:lang w:val="en-US"/>
        </w:rPr>
        <w:t>xlsx</w:t>
      </w:r>
      <w:r w:rsidR="00F73488" w:rsidRPr="00F73488">
        <w:rPr>
          <w:rFonts w:cs="Times New Roman"/>
        </w:rPr>
        <w:t xml:space="preserve"> </w:t>
      </w:r>
      <w:r w:rsidR="00F73488">
        <w:rPr>
          <w:rFonts w:cs="Times New Roman"/>
        </w:rPr>
        <w:t>файла:</w:t>
      </w:r>
    </w:p>
    <w:p w14:paraId="7D35D922" w14:textId="55FC8D4B" w:rsidR="00F73488" w:rsidRDefault="00F73488" w:rsidP="008C6F75">
      <w:pPr>
        <w:pStyle w:val="A-3"/>
        <w:jc w:val="center"/>
        <w:rPr>
          <w:rFonts w:cs="Times New Roman"/>
        </w:rPr>
      </w:pPr>
      <w:r w:rsidRPr="00F73488">
        <w:rPr>
          <w:rFonts w:cs="Times New Roman"/>
        </w:rPr>
        <w:drawing>
          <wp:inline distT="0" distB="0" distL="0" distR="0" wp14:anchorId="3AC6E24F" wp14:editId="33F19562">
            <wp:extent cx="4453466" cy="1432925"/>
            <wp:effectExtent l="0" t="0" r="444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8413" cy="1437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55508" w14:textId="5A0FCA24" w:rsidR="00F73488" w:rsidRDefault="00F73488" w:rsidP="008C6F75">
      <w:pPr>
        <w:pStyle w:val="A-3"/>
        <w:jc w:val="center"/>
        <w:rPr>
          <w:rFonts w:cs="Times New Roman"/>
        </w:rPr>
      </w:pPr>
      <w:r>
        <w:rPr>
          <w:rFonts w:cs="Times New Roman"/>
        </w:rPr>
        <w:t xml:space="preserve">Рисунок 1 </w:t>
      </w:r>
      <w:r w:rsidR="008C6F75">
        <w:rPr>
          <w:rFonts w:cs="Times New Roman"/>
        </w:rPr>
        <w:t>–</w:t>
      </w:r>
      <w:r>
        <w:rPr>
          <w:rFonts w:cs="Times New Roman"/>
        </w:rPr>
        <w:t xml:space="preserve"> импор</w:t>
      </w:r>
      <w:r w:rsidR="008C6F75">
        <w:rPr>
          <w:rFonts w:cs="Times New Roman"/>
        </w:rPr>
        <w:t>т библиотек и функций</w:t>
      </w:r>
    </w:p>
    <w:p w14:paraId="2ACA9B13" w14:textId="44B11FDC" w:rsidR="008C6F75" w:rsidRDefault="008C6F75" w:rsidP="00C5523C">
      <w:pPr>
        <w:pStyle w:val="A-3"/>
        <w:rPr>
          <w:rFonts w:cs="Times New Roman"/>
        </w:rPr>
      </w:pPr>
    </w:p>
    <w:p w14:paraId="5A202325" w14:textId="06CBC936" w:rsidR="008C6F75" w:rsidRDefault="0065761C" w:rsidP="00C5523C">
      <w:pPr>
        <w:pStyle w:val="A-3"/>
        <w:rPr>
          <w:rFonts w:cs="Times New Roman"/>
        </w:rPr>
      </w:pPr>
      <w:r>
        <w:rPr>
          <w:rFonts w:cs="Times New Roman"/>
        </w:rPr>
        <w:t xml:space="preserve">Затем </w:t>
      </w:r>
      <w:r w:rsidR="000740F3">
        <w:rPr>
          <w:rFonts w:cs="Times New Roman"/>
        </w:rPr>
        <w:t>выполним предобработку:</w:t>
      </w:r>
    </w:p>
    <w:p w14:paraId="52F2C467" w14:textId="77777777" w:rsidR="000740F3" w:rsidRDefault="000740F3" w:rsidP="00C5523C">
      <w:pPr>
        <w:pStyle w:val="A-3"/>
        <w:rPr>
          <w:rFonts w:cs="Times New Roman"/>
        </w:rPr>
      </w:pPr>
    </w:p>
    <w:p w14:paraId="2BBA89DD" w14:textId="00F88FEA" w:rsidR="000740F3" w:rsidRDefault="000740F3" w:rsidP="000740F3">
      <w:pPr>
        <w:pStyle w:val="A-3"/>
        <w:jc w:val="center"/>
        <w:rPr>
          <w:rFonts w:cs="Times New Roman"/>
        </w:rPr>
      </w:pPr>
      <w:r w:rsidRPr="000740F3">
        <w:rPr>
          <w:rFonts w:cs="Times New Roman"/>
        </w:rPr>
        <w:drawing>
          <wp:inline distT="0" distB="0" distL="0" distR="0" wp14:anchorId="07A87F9D" wp14:editId="27479A56">
            <wp:extent cx="4428534" cy="3276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37530" cy="3283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5C019" w14:textId="1F5F5115" w:rsidR="000740F3" w:rsidRDefault="000740F3" w:rsidP="000740F3">
      <w:pPr>
        <w:pStyle w:val="A-3"/>
        <w:jc w:val="center"/>
        <w:rPr>
          <w:rFonts w:cs="Times New Roman"/>
        </w:rPr>
      </w:pPr>
      <w:r>
        <w:rPr>
          <w:rFonts w:cs="Times New Roman"/>
        </w:rPr>
        <w:t>Рисунок 2 – предобработка</w:t>
      </w:r>
    </w:p>
    <w:p w14:paraId="5F30093C" w14:textId="77777777" w:rsidR="000740F3" w:rsidRDefault="000740F3" w:rsidP="000740F3">
      <w:pPr>
        <w:pStyle w:val="A-3"/>
        <w:jc w:val="center"/>
        <w:rPr>
          <w:rFonts w:cs="Times New Roman"/>
        </w:rPr>
      </w:pPr>
    </w:p>
    <w:p w14:paraId="49A53BFD" w14:textId="76943445" w:rsidR="008C6F75" w:rsidRDefault="0046028C" w:rsidP="00C5523C">
      <w:pPr>
        <w:pStyle w:val="A-3"/>
        <w:rPr>
          <w:rFonts w:cs="Times New Roman"/>
        </w:rPr>
      </w:pPr>
      <w:r>
        <w:rPr>
          <w:rFonts w:cs="Times New Roman"/>
        </w:rPr>
        <w:t xml:space="preserve">После предобработки приступим к созданию самих </w:t>
      </w:r>
      <w:r w:rsidR="00D46C31">
        <w:rPr>
          <w:rFonts w:cs="Times New Roman"/>
        </w:rPr>
        <w:t xml:space="preserve">ассоциативных правил. Для начала сделаем </w:t>
      </w:r>
      <w:r w:rsidR="00F61227">
        <w:rPr>
          <w:rFonts w:cs="Times New Roman"/>
        </w:rPr>
        <w:t>частые наборы:</w:t>
      </w:r>
    </w:p>
    <w:p w14:paraId="0558B1B6" w14:textId="53039093" w:rsidR="00F61227" w:rsidRDefault="00F61227" w:rsidP="00217B41">
      <w:pPr>
        <w:pStyle w:val="A-3"/>
        <w:jc w:val="center"/>
        <w:rPr>
          <w:rFonts w:cs="Times New Roman"/>
        </w:rPr>
      </w:pPr>
      <w:r w:rsidRPr="00F61227">
        <w:rPr>
          <w:rFonts w:cs="Times New Roman"/>
        </w:rPr>
        <w:lastRenderedPageBreak/>
        <w:drawing>
          <wp:inline distT="0" distB="0" distL="0" distR="0" wp14:anchorId="4ACE3E81" wp14:editId="5C32A3A9">
            <wp:extent cx="5053330" cy="930132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2739" cy="937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B20EB" w14:textId="0626522E" w:rsidR="008C6F75" w:rsidRDefault="00217B41" w:rsidP="00217B41">
      <w:pPr>
        <w:pStyle w:val="A-3"/>
        <w:jc w:val="center"/>
        <w:rPr>
          <w:rFonts w:cs="Times New Roman"/>
        </w:rPr>
      </w:pPr>
      <w:r>
        <w:rPr>
          <w:rFonts w:cs="Times New Roman"/>
        </w:rPr>
        <w:t>Рисунок 3 – частые наборы</w:t>
      </w:r>
    </w:p>
    <w:p w14:paraId="77205CE3" w14:textId="77777777" w:rsidR="004E43AF" w:rsidRDefault="004E43AF" w:rsidP="00C5523C">
      <w:pPr>
        <w:pStyle w:val="A-3"/>
        <w:rPr>
          <w:rFonts w:cs="Times New Roman"/>
        </w:rPr>
      </w:pPr>
    </w:p>
    <w:p w14:paraId="2C5E9CC6" w14:textId="4E353D9D" w:rsidR="008C6F75" w:rsidRDefault="00217B41" w:rsidP="00C5523C">
      <w:pPr>
        <w:pStyle w:val="A-3"/>
        <w:rPr>
          <w:rFonts w:cs="Times New Roman"/>
        </w:rPr>
      </w:pPr>
      <w:r>
        <w:rPr>
          <w:rFonts w:cs="Times New Roman"/>
        </w:rPr>
        <w:t>Сразу после этого</w:t>
      </w:r>
      <w:r w:rsidR="004E43AF">
        <w:rPr>
          <w:rFonts w:cs="Times New Roman"/>
        </w:rPr>
        <w:t xml:space="preserve"> создадим ассоциативные правила</w:t>
      </w:r>
      <w:r w:rsidR="00365CCB">
        <w:rPr>
          <w:rFonts w:cs="Times New Roman"/>
        </w:rPr>
        <w:t>:</w:t>
      </w:r>
    </w:p>
    <w:p w14:paraId="6B89835A" w14:textId="77777777" w:rsidR="00443C69" w:rsidRDefault="00443C69" w:rsidP="00C5523C">
      <w:pPr>
        <w:pStyle w:val="A-3"/>
        <w:rPr>
          <w:rFonts w:cs="Times New Roman"/>
        </w:rPr>
      </w:pPr>
    </w:p>
    <w:p w14:paraId="2B8FAA61" w14:textId="3C8321E4" w:rsidR="004E43AF" w:rsidRDefault="004E43AF" w:rsidP="00365CCB">
      <w:pPr>
        <w:pStyle w:val="A-3"/>
        <w:jc w:val="center"/>
        <w:rPr>
          <w:rFonts w:cs="Times New Roman"/>
        </w:rPr>
      </w:pPr>
      <w:r w:rsidRPr="004E43AF">
        <w:rPr>
          <w:rFonts w:cs="Times New Roman"/>
        </w:rPr>
        <w:drawing>
          <wp:inline distT="0" distB="0" distL="0" distR="0" wp14:anchorId="3C20B399" wp14:editId="19E49633">
            <wp:extent cx="5474153" cy="2224194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0144" cy="223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7F562" w14:textId="1581134D" w:rsidR="00365CCB" w:rsidRDefault="00365CCB" w:rsidP="00365CCB">
      <w:pPr>
        <w:pStyle w:val="A-3"/>
        <w:jc w:val="center"/>
        <w:rPr>
          <w:rFonts w:cs="Times New Roman"/>
        </w:rPr>
      </w:pPr>
      <w:r>
        <w:rPr>
          <w:rFonts w:cs="Times New Roman"/>
        </w:rPr>
        <w:t>Рисунок 4 – ассоциативные правила</w:t>
      </w:r>
    </w:p>
    <w:p w14:paraId="13CE3157" w14:textId="68478B34" w:rsidR="00443C69" w:rsidRDefault="00443C69" w:rsidP="00365CCB">
      <w:pPr>
        <w:pStyle w:val="A-3"/>
        <w:jc w:val="center"/>
        <w:rPr>
          <w:rFonts w:cs="Times New Roman"/>
        </w:rPr>
      </w:pPr>
    </w:p>
    <w:p w14:paraId="1BB4375D" w14:textId="4F2D91E3" w:rsidR="00443C69" w:rsidRDefault="00232E62" w:rsidP="00443C69">
      <w:pPr>
        <w:pStyle w:val="A-3"/>
        <w:rPr>
          <w:rFonts w:cs="Times New Roman"/>
        </w:rPr>
      </w:pPr>
      <w:r>
        <w:rPr>
          <w:rFonts w:cs="Times New Roman"/>
        </w:rPr>
        <w:t>Визуализируем полученные метрики</w:t>
      </w:r>
    </w:p>
    <w:p w14:paraId="2242A2C2" w14:textId="0D7B77E8" w:rsidR="00232E62" w:rsidRDefault="00232E62" w:rsidP="007038CE">
      <w:pPr>
        <w:pStyle w:val="A-3"/>
        <w:jc w:val="center"/>
        <w:rPr>
          <w:rFonts w:cs="Times New Roman"/>
        </w:rPr>
      </w:pPr>
      <w:r w:rsidRPr="00232E62">
        <w:rPr>
          <w:rFonts w:cs="Times New Roman"/>
        </w:rPr>
        <w:drawing>
          <wp:inline distT="0" distB="0" distL="0" distR="0" wp14:anchorId="60864D6B" wp14:editId="1E72CCA3">
            <wp:extent cx="3564466" cy="3274201"/>
            <wp:effectExtent l="0" t="0" r="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4581" cy="328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3BFB8" w14:textId="44604368" w:rsidR="00E65CA4" w:rsidRPr="00E65CA4" w:rsidRDefault="00E65CA4" w:rsidP="007038CE">
      <w:pPr>
        <w:pStyle w:val="A-3"/>
        <w:jc w:val="center"/>
        <w:rPr>
          <w:rFonts w:cs="Times New Roman"/>
          <w:lang w:val="en-US"/>
        </w:rPr>
      </w:pPr>
      <w:r>
        <w:rPr>
          <w:rFonts w:cs="Times New Roman"/>
        </w:rPr>
        <w:t xml:space="preserve">Рисунок 5 – метрика </w:t>
      </w:r>
      <w:r>
        <w:rPr>
          <w:rFonts w:cs="Times New Roman"/>
          <w:lang w:val="en-US"/>
        </w:rPr>
        <w:t>lift</w:t>
      </w:r>
    </w:p>
    <w:p w14:paraId="1FFEC3F5" w14:textId="3C06D276" w:rsidR="00E65CA4" w:rsidRDefault="00E65CA4" w:rsidP="007038CE">
      <w:pPr>
        <w:pStyle w:val="A-3"/>
        <w:jc w:val="center"/>
        <w:rPr>
          <w:rFonts w:cs="Times New Roman"/>
        </w:rPr>
      </w:pPr>
      <w:r w:rsidRPr="00E65CA4">
        <w:rPr>
          <w:rFonts w:cs="Times New Roman"/>
        </w:rPr>
        <w:lastRenderedPageBreak/>
        <w:drawing>
          <wp:inline distT="0" distB="0" distL="0" distR="0" wp14:anchorId="126FE7B7" wp14:editId="53721AE1">
            <wp:extent cx="4153877" cy="3598333"/>
            <wp:effectExtent l="0" t="0" r="0" b="254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3023" cy="3606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BEFF" w14:textId="5F26ADBC" w:rsidR="00E65CA4" w:rsidRDefault="00E65CA4" w:rsidP="007038CE">
      <w:pPr>
        <w:pStyle w:val="A-3"/>
        <w:jc w:val="center"/>
        <w:rPr>
          <w:rFonts w:cs="Times New Roman"/>
          <w:lang w:val="en-US"/>
        </w:rPr>
      </w:pPr>
      <w:r>
        <w:rPr>
          <w:rFonts w:cs="Times New Roman"/>
        </w:rPr>
        <w:t xml:space="preserve">Рисунок 6 – метрик </w:t>
      </w:r>
      <w:r>
        <w:rPr>
          <w:rFonts w:cs="Times New Roman"/>
          <w:lang w:val="en-US"/>
        </w:rPr>
        <w:t>leverage</w:t>
      </w:r>
    </w:p>
    <w:p w14:paraId="69E3EAF9" w14:textId="77777777" w:rsidR="007038CE" w:rsidRPr="00E65CA4" w:rsidRDefault="007038CE" w:rsidP="007038CE">
      <w:pPr>
        <w:pStyle w:val="A-3"/>
        <w:jc w:val="center"/>
        <w:rPr>
          <w:rFonts w:cs="Times New Roman"/>
          <w:lang w:val="en-US"/>
        </w:rPr>
      </w:pPr>
    </w:p>
    <w:p w14:paraId="1870327C" w14:textId="41B57E4E" w:rsidR="00E65CA4" w:rsidRDefault="00E65CA4" w:rsidP="007038CE">
      <w:pPr>
        <w:pStyle w:val="A-3"/>
        <w:jc w:val="center"/>
        <w:rPr>
          <w:rFonts w:cs="Times New Roman"/>
        </w:rPr>
      </w:pPr>
      <w:r w:rsidRPr="00E65CA4">
        <w:rPr>
          <w:rFonts w:cs="Times New Roman"/>
        </w:rPr>
        <w:drawing>
          <wp:inline distT="0" distB="0" distL="0" distR="0" wp14:anchorId="51F8DA0A" wp14:editId="6CCC1635">
            <wp:extent cx="4012552" cy="3565313"/>
            <wp:effectExtent l="0" t="0" r="762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28528" cy="35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B56B1" w14:textId="734524B7" w:rsidR="00E65CA4" w:rsidRDefault="00E65CA4" w:rsidP="007038CE">
      <w:pPr>
        <w:pStyle w:val="A-3"/>
        <w:jc w:val="center"/>
        <w:rPr>
          <w:rFonts w:cs="Times New Roman"/>
          <w:lang w:val="en-US"/>
        </w:rPr>
      </w:pPr>
      <w:r>
        <w:rPr>
          <w:rFonts w:cs="Times New Roman"/>
        </w:rPr>
        <w:t xml:space="preserve">Рисунок 7 – метрика </w:t>
      </w:r>
      <w:r>
        <w:rPr>
          <w:rFonts w:cs="Times New Roman"/>
          <w:lang w:val="en-US"/>
        </w:rPr>
        <w:t>conviction</w:t>
      </w:r>
    </w:p>
    <w:p w14:paraId="3E9E7E96" w14:textId="616B0EF1" w:rsidR="00856989" w:rsidRDefault="00856989" w:rsidP="007038CE">
      <w:pPr>
        <w:pStyle w:val="A-3"/>
        <w:jc w:val="center"/>
        <w:rPr>
          <w:rFonts w:cs="Times New Roman"/>
          <w:lang w:val="en-US"/>
        </w:rPr>
      </w:pPr>
    </w:p>
    <w:p w14:paraId="63291435" w14:textId="5B7E1748" w:rsidR="00856989" w:rsidRDefault="00856989" w:rsidP="00856989">
      <w:pPr>
        <w:pStyle w:val="A-3"/>
        <w:rPr>
          <w:rFonts w:cs="Times New Roman"/>
        </w:rPr>
      </w:pPr>
      <w:r w:rsidRPr="00856989">
        <w:rPr>
          <w:rFonts w:cs="Times New Roman"/>
        </w:rPr>
        <w:t>Исслед</w:t>
      </w:r>
      <w:r>
        <w:rPr>
          <w:rFonts w:cs="Times New Roman"/>
        </w:rPr>
        <w:t>уем</w:t>
      </w:r>
      <w:r w:rsidRPr="00856989">
        <w:rPr>
          <w:rFonts w:cs="Times New Roman"/>
        </w:rPr>
        <w:t xml:space="preserve"> влияние величины пороговых значений для мер </w:t>
      </w:r>
      <w:r w:rsidRPr="00856989">
        <w:rPr>
          <w:rFonts w:ascii="Cambria Math" w:hAnsi="Cambria Math" w:cs="Cambria Math"/>
          <w:lang w:val="en-US"/>
        </w:rPr>
        <w:t>𝑠𝑢𝑝𝑝𝑜𝑟𝑡</w:t>
      </w:r>
      <w:r w:rsidRPr="00856989">
        <w:rPr>
          <w:rFonts w:cs="Times New Roman"/>
        </w:rPr>
        <w:t xml:space="preserve"> и </w:t>
      </w:r>
      <w:r w:rsidRPr="00856989">
        <w:rPr>
          <w:rFonts w:ascii="Cambria Math" w:hAnsi="Cambria Math" w:cs="Cambria Math"/>
          <w:lang w:val="en-US"/>
        </w:rPr>
        <w:t>𝑐𝑜𝑛𝑓𝑖𝑑𝑒𝑛𝑐𝑒</w:t>
      </w:r>
      <w:r w:rsidRPr="00856989">
        <w:rPr>
          <w:rFonts w:cs="Times New Roman"/>
        </w:rPr>
        <w:t xml:space="preserve"> на число генерируемых правил. Построи</w:t>
      </w:r>
      <w:r w:rsidR="00382A9F">
        <w:rPr>
          <w:rFonts w:cs="Times New Roman"/>
        </w:rPr>
        <w:t>м</w:t>
      </w:r>
      <w:r w:rsidRPr="00856989">
        <w:rPr>
          <w:rFonts w:cs="Times New Roman"/>
        </w:rPr>
        <w:t xml:space="preserve"> соответствующие график.</w:t>
      </w:r>
    </w:p>
    <w:p w14:paraId="0F50146E" w14:textId="45EECD60" w:rsidR="00382A9F" w:rsidRDefault="004E4EFB" w:rsidP="00E90CBE">
      <w:pPr>
        <w:pStyle w:val="A-3"/>
        <w:jc w:val="center"/>
        <w:rPr>
          <w:rFonts w:cs="Times New Roman"/>
        </w:rPr>
      </w:pPr>
      <w:r w:rsidRPr="004E4EFB">
        <w:rPr>
          <w:rFonts w:cs="Times New Roman"/>
        </w:rPr>
        <w:lastRenderedPageBreak/>
        <w:drawing>
          <wp:inline distT="0" distB="0" distL="0" distR="0" wp14:anchorId="7549BCAE" wp14:editId="3B827E3E">
            <wp:extent cx="5785753" cy="1486959"/>
            <wp:effectExtent l="0" t="0" r="571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18061" cy="149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706BA" w14:textId="40E3C7EC" w:rsidR="00382A9F" w:rsidRDefault="004E4EFB" w:rsidP="00E90CBE">
      <w:pPr>
        <w:pStyle w:val="A-3"/>
        <w:jc w:val="center"/>
        <w:rPr>
          <w:rFonts w:cs="Times New Roman"/>
        </w:rPr>
      </w:pPr>
      <w:r w:rsidRPr="004E4EFB">
        <w:rPr>
          <w:rFonts w:cs="Times New Roman"/>
        </w:rPr>
        <w:drawing>
          <wp:inline distT="0" distB="0" distL="0" distR="0" wp14:anchorId="380F4696" wp14:editId="49B5C707">
            <wp:extent cx="5601921" cy="94043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09025" cy="9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975E8" w14:textId="5DA12F48" w:rsidR="003D13DA" w:rsidRDefault="003D13DA" w:rsidP="00E90CBE">
      <w:pPr>
        <w:pStyle w:val="A-3"/>
        <w:jc w:val="center"/>
        <w:rPr>
          <w:rFonts w:cs="Times New Roman"/>
        </w:rPr>
      </w:pPr>
      <w:r w:rsidRPr="003D13DA">
        <w:rPr>
          <w:rFonts w:cs="Times New Roman"/>
        </w:rPr>
        <w:drawing>
          <wp:inline distT="0" distB="0" distL="0" distR="0" wp14:anchorId="7E2A8609" wp14:editId="2AB89EC5">
            <wp:extent cx="5643277" cy="468419"/>
            <wp:effectExtent l="0" t="0" r="0" b="82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51767" cy="47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FD1E6" w14:textId="7B9B612C" w:rsidR="003D13DA" w:rsidRDefault="003D13DA" w:rsidP="00E90CBE">
      <w:pPr>
        <w:pStyle w:val="A-3"/>
        <w:jc w:val="center"/>
        <w:rPr>
          <w:rFonts w:cs="Times New Roman"/>
        </w:rPr>
      </w:pPr>
      <w:r>
        <w:rPr>
          <w:rFonts w:cs="Times New Roman"/>
        </w:rPr>
        <w:t xml:space="preserve">Рисунок 8 – исследование </w:t>
      </w:r>
      <w:r w:rsidR="00E90CBE">
        <w:rPr>
          <w:rFonts w:cs="Times New Roman"/>
        </w:rPr>
        <w:t>пороговых величин</w:t>
      </w:r>
    </w:p>
    <w:p w14:paraId="12EBDF3B" w14:textId="7DDF92DA" w:rsidR="00E528A2" w:rsidRDefault="00E528A2" w:rsidP="00E90CBE">
      <w:pPr>
        <w:pStyle w:val="A-3"/>
        <w:jc w:val="center"/>
        <w:rPr>
          <w:rFonts w:cs="Times New Roman"/>
        </w:rPr>
      </w:pPr>
    </w:p>
    <w:p w14:paraId="0511ACC9" w14:textId="68B65B39" w:rsidR="00E528A2" w:rsidRDefault="00E528A2" w:rsidP="00E528A2">
      <w:pPr>
        <w:pStyle w:val="A-3"/>
        <w:rPr>
          <w:rFonts w:cs="Times New Roman"/>
        </w:rPr>
      </w:pPr>
      <w:r w:rsidRPr="00E528A2">
        <w:rPr>
          <w:rFonts w:cs="Times New Roman"/>
        </w:rPr>
        <w:t xml:space="preserve">Как можем заметить, наибольшее количество генерируемых правил появляется при как можно меньших параметрах </w:t>
      </w:r>
      <w:proofErr w:type="spellStart"/>
      <w:r w:rsidRPr="00E528A2">
        <w:rPr>
          <w:rFonts w:cs="Times New Roman"/>
        </w:rPr>
        <w:t>min_support</w:t>
      </w:r>
      <w:proofErr w:type="spellEnd"/>
      <w:r w:rsidRPr="00E528A2">
        <w:rPr>
          <w:rFonts w:cs="Times New Roman"/>
        </w:rPr>
        <w:t xml:space="preserve"> и </w:t>
      </w:r>
      <w:proofErr w:type="spellStart"/>
      <w:r w:rsidRPr="00E528A2">
        <w:rPr>
          <w:rFonts w:cs="Times New Roman"/>
        </w:rPr>
        <w:t>min_threshold</w:t>
      </w:r>
      <w:proofErr w:type="spellEnd"/>
      <w:r w:rsidRPr="00E528A2">
        <w:rPr>
          <w:rFonts w:cs="Times New Roman"/>
        </w:rPr>
        <w:t>.</w:t>
      </w:r>
    </w:p>
    <w:p w14:paraId="36D68BD3" w14:textId="1871D95C" w:rsidR="00E528A2" w:rsidRDefault="000B4C66" w:rsidP="00E528A2">
      <w:pPr>
        <w:pStyle w:val="A-3"/>
        <w:rPr>
          <w:rFonts w:cs="Times New Roman"/>
        </w:rPr>
      </w:pPr>
      <w:r>
        <w:rPr>
          <w:rFonts w:cs="Times New Roman"/>
        </w:rPr>
        <w:t xml:space="preserve">Проделав </w:t>
      </w:r>
      <w:proofErr w:type="gramStart"/>
      <w:r>
        <w:rPr>
          <w:rFonts w:cs="Times New Roman"/>
        </w:rPr>
        <w:t>те же операции с Германией</w:t>
      </w:r>
      <w:proofErr w:type="gramEnd"/>
      <w:r>
        <w:rPr>
          <w:rFonts w:cs="Times New Roman"/>
        </w:rPr>
        <w:t xml:space="preserve"> получим такие результаты метрик</w:t>
      </w:r>
    </w:p>
    <w:p w14:paraId="62AC5C29" w14:textId="77777777" w:rsidR="006C5E96" w:rsidRDefault="006C5E96" w:rsidP="00762FBC">
      <w:pPr>
        <w:pStyle w:val="A-3"/>
        <w:jc w:val="center"/>
        <w:rPr>
          <w:rFonts w:cs="Times New Roman"/>
        </w:rPr>
      </w:pPr>
    </w:p>
    <w:p w14:paraId="31A7B03D" w14:textId="09588483" w:rsidR="000B4C66" w:rsidRDefault="000B4C66" w:rsidP="00762FBC">
      <w:pPr>
        <w:pStyle w:val="A-3"/>
        <w:jc w:val="center"/>
        <w:rPr>
          <w:rFonts w:cs="Times New Roman"/>
        </w:rPr>
      </w:pPr>
      <w:r w:rsidRPr="000B4C66">
        <w:rPr>
          <w:rFonts w:cs="Times New Roman"/>
        </w:rPr>
        <w:drawing>
          <wp:inline distT="0" distB="0" distL="0" distR="0" wp14:anchorId="1891D491" wp14:editId="5B8F02F8">
            <wp:extent cx="4016450" cy="345440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22412" cy="3459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0537C" w14:textId="0E29C130" w:rsidR="006C5E96" w:rsidRPr="00762FBC" w:rsidRDefault="006C5E96" w:rsidP="00762FBC">
      <w:pPr>
        <w:pStyle w:val="A-3"/>
        <w:jc w:val="center"/>
        <w:rPr>
          <w:rFonts w:cs="Times New Roman"/>
        </w:rPr>
      </w:pPr>
      <w:r>
        <w:rPr>
          <w:rFonts w:cs="Times New Roman"/>
        </w:rPr>
        <w:t xml:space="preserve">Рисунок 9 </w:t>
      </w:r>
      <w:r w:rsidR="00762FBC">
        <w:rPr>
          <w:rFonts w:cs="Times New Roman"/>
        </w:rPr>
        <w:t>–</w:t>
      </w:r>
      <w:r>
        <w:rPr>
          <w:rFonts w:cs="Times New Roman"/>
        </w:rPr>
        <w:t xml:space="preserve"> </w:t>
      </w:r>
      <w:r w:rsidR="00762FBC">
        <w:rPr>
          <w:rFonts w:cs="Times New Roman"/>
        </w:rPr>
        <w:t xml:space="preserve">метрика </w:t>
      </w:r>
      <w:r w:rsidR="00762FBC">
        <w:rPr>
          <w:rFonts w:cs="Times New Roman"/>
          <w:lang w:val="en-US"/>
        </w:rPr>
        <w:t>lift</w:t>
      </w:r>
      <w:r w:rsidR="00762FBC" w:rsidRPr="00762FBC">
        <w:rPr>
          <w:rFonts w:cs="Times New Roman"/>
        </w:rPr>
        <w:t xml:space="preserve"> </w:t>
      </w:r>
      <w:r w:rsidR="00762FBC">
        <w:rPr>
          <w:rFonts w:cs="Times New Roman"/>
        </w:rPr>
        <w:t>для Германии</w:t>
      </w:r>
    </w:p>
    <w:p w14:paraId="631143AB" w14:textId="391D1452" w:rsidR="006C5E96" w:rsidRDefault="006C5E96" w:rsidP="00762FBC">
      <w:pPr>
        <w:pStyle w:val="A-3"/>
        <w:jc w:val="center"/>
        <w:rPr>
          <w:rFonts w:cs="Times New Roman"/>
        </w:rPr>
      </w:pPr>
      <w:r w:rsidRPr="006C5E96">
        <w:rPr>
          <w:rFonts w:cs="Times New Roman"/>
        </w:rPr>
        <w:lastRenderedPageBreak/>
        <w:drawing>
          <wp:inline distT="0" distB="0" distL="0" distR="0" wp14:anchorId="21F2EB36" wp14:editId="096544C9">
            <wp:extent cx="3903133" cy="3409142"/>
            <wp:effectExtent l="0" t="0" r="2540" b="127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13795" cy="3418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FA7B5" w14:textId="47C588EF" w:rsidR="00762FBC" w:rsidRPr="00762FBC" w:rsidRDefault="00762FBC" w:rsidP="00762FBC">
      <w:pPr>
        <w:pStyle w:val="A-3"/>
        <w:jc w:val="center"/>
        <w:rPr>
          <w:rFonts w:cs="Times New Roman"/>
        </w:rPr>
      </w:pPr>
      <w:r>
        <w:rPr>
          <w:rFonts w:cs="Times New Roman"/>
        </w:rPr>
        <w:t xml:space="preserve">Рисунок </w:t>
      </w:r>
      <w:r>
        <w:rPr>
          <w:rFonts w:cs="Times New Roman"/>
        </w:rPr>
        <w:t>10</w:t>
      </w:r>
      <w:r>
        <w:rPr>
          <w:rFonts w:cs="Times New Roman"/>
        </w:rPr>
        <w:t xml:space="preserve"> – метрика </w:t>
      </w:r>
      <w:r>
        <w:rPr>
          <w:rFonts w:cs="Times New Roman"/>
          <w:lang w:val="en-US"/>
        </w:rPr>
        <w:t>leverage</w:t>
      </w:r>
      <w:r w:rsidRPr="00762FBC">
        <w:rPr>
          <w:rFonts w:cs="Times New Roman"/>
        </w:rPr>
        <w:t xml:space="preserve"> </w:t>
      </w:r>
      <w:r>
        <w:rPr>
          <w:rFonts w:cs="Times New Roman"/>
        </w:rPr>
        <w:t>для Германии</w:t>
      </w:r>
    </w:p>
    <w:p w14:paraId="2BA14EFA" w14:textId="77777777" w:rsidR="00762FBC" w:rsidRDefault="00762FBC" w:rsidP="00762FBC">
      <w:pPr>
        <w:pStyle w:val="A-3"/>
        <w:jc w:val="center"/>
        <w:rPr>
          <w:rFonts w:cs="Times New Roman"/>
        </w:rPr>
      </w:pPr>
    </w:p>
    <w:p w14:paraId="3A15A65F" w14:textId="7EB1B141" w:rsidR="00E528A2" w:rsidRDefault="006C5E96" w:rsidP="00762FBC">
      <w:pPr>
        <w:pStyle w:val="A-3"/>
        <w:jc w:val="center"/>
        <w:rPr>
          <w:rFonts w:cs="Times New Roman"/>
        </w:rPr>
      </w:pPr>
      <w:r w:rsidRPr="006C5E96">
        <w:rPr>
          <w:rFonts w:cs="Times New Roman"/>
        </w:rPr>
        <w:drawing>
          <wp:inline distT="0" distB="0" distL="0" distR="0" wp14:anchorId="2EA9EC4C" wp14:editId="0B1B5A3A">
            <wp:extent cx="3935897" cy="3455458"/>
            <wp:effectExtent l="0" t="0" r="762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43502" cy="346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6E7D1" w14:textId="2B70BEEC" w:rsidR="00762FBC" w:rsidRPr="00762FBC" w:rsidRDefault="00762FBC" w:rsidP="00762FBC">
      <w:pPr>
        <w:pStyle w:val="A-3"/>
        <w:jc w:val="center"/>
        <w:rPr>
          <w:rFonts w:cs="Times New Roman"/>
        </w:rPr>
      </w:pPr>
      <w:r>
        <w:rPr>
          <w:rFonts w:cs="Times New Roman"/>
        </w:rPr>
        <w:t xml:space="preserve">Рисунок </w:t>
      </w:r>
      <w:r>
        <w:rPr>
          <w:rFonts w:cs="Times New Roman"/>
        </w:rPr>
        <w:t>11</w:t>
      </w:r>
      <w:r>
        <w:rPr>
          <w:rFonts w:cs="Times New Roman"/>
        </w:rPr>
        <w:t xml:space="preserve"> – метрика </w:t>
      </w:r>
      <w:r>
        <w:rPr>
          <w:rFonts w:cs="Times New Roman"/>
          <w:lang w:val="en-US"/>
        </w:rPr>
        <w:t>conviction</w:t>
      </w:r>
      <w:r w:rsidRPr="00762FBC">
        <w:rPr>
          <w:rFonts w:cs="Times New Roman"/>
        </w:rPr>
        <w:t xml:space="preserve"> </w:t>
      </w:r>
      <w:r>
        <w:rPr>
          <w:rFonts w:cs="Times New Roman"/>
        </w:rPr>
        <w:t>для Германии</w:t>
      </w:r>
    </w:p>
    <w:p w14:paraId="01E9F70A" w14:textId="77777777" w:rsidR="00762FBC" w:rsidRPr="00856989" w:rsidRDefault="00762FBC" w:rsidP="00762FBC">
      <w:pPr>
        <w:pStyle w:val="A-3"/>
        <w:jc w:val="center"/>
        <w:rPr>
          <w:rFonts w:cs="Times New Roman"/>
        </w:rPr>
      </w:pPr>
    </w:p>
    <w:sectPr w:rsidR="00762FBC" w:rsidRPr="00856989" w:rsidSect="00AD327A">
      <w:pgSz w:w="11906" w:h="16838" w:code="9"/>
      <w:pgMar w:top="1134" w:right="567" w:bottom="1134" w:left="1701" w:header="340" w:footer="747" w:gutter="0"/>
      <w:pgNumType w:start="2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6C991" w14:textId="77777777" w:rsidR="004E5161" w:rsidRDefault="004E5161" w:rsidP="00AA4D37">
      <w:r>
        <w:separator/>
      </w:r>
    </w:p>
  </w:endnote>
  <w:endnote w:type="continuationSeparator" w:id="0">
    <w:p w14:paraId="1036F485" w14:textId="77777777" w:rsidR="004E5161" w:rsidRDefault="004E5161" w:rsidP="00AA4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OST type B">
    <w:altName w:val="Segoe Script"/>
    <w:charset w:val="00"/>
    <w:family w:val="swiss"/>
    <w:pitch w:val="variable"/>
    <w:sig w:usb0="00000203" w:usb1="00000000" w:usb2="00000000" w:usb3="00000000" w:csb0="00000005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314DF8" w14:textId="77777777" w:rsidR="0021467B" w:rsidRDefault="0021467B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54510455"/>
      <w:docPartObj>
        <w:docPartGallery w:val="Page Numbers (Bottom of Page)"/>
        <w:docPartUnique/>
      </w:docPartObj>
    </w:sdtPr>
    <w:sdtEndPr/>
    <w:sdtContent>
      <w:p w14:paraId="5B678278" w14:textId="77777777" w:rsidR="0021467B" w:rsidRDefault="00CD793B">
        <w:pPr>
          <w:pStyle w:val="ad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F7012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050F5C" w14:textId="77777777" w:rsidR="0021467B" w:rsidRDefault="0021467B" w:rsidP="00FD13E1">
    <w:pPr>
      <w:pStyle w:val="Aff1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6AB9F2" w14:textId="77777777" w:rsidR="0021467B" w:rsidRDefault="0021467B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8D0F5E" w14:textId="77777777" w:rsidR="004E5161" w:rsidRDefault="004E5161" w:rsidP="00AA4D37">
      <w:r>
        <w:separator/>
      </w:r>
    </w:p>
  </w:footnote>
  <w:footnote w:type="continuationSeparator" w:id="0">
    <w:p w14:paraId="3F2199EC" w14:textId="77777777" w:rsidR="004E5161" w:rsidRDefault="004E5161" w:rsidP="00AA4D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D7E4B" w14:textId="77777777" w:rsidR="0021467B" w:rsidRDefault="0021467B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BA6EE3" w14:textId="77777777" w:rsidR="0021467B" w:rsidRDefault="0021467B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BD3423" w14:textId="77777777" w:rsidR="0021467B" w:rsidRDefault="0021467B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15F60"/>
    <w:multiLevelType w:val="multilevel"/>
    <w:tmpl w:val="3B8260F6"/>
    <w:lvl w:ilvl="0">
      <w:start w:val="1"/>
      <w:numFmt w:val="decimal"/>
      <w:pStyle w:val="A1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102B6AC9"/>
    <w:multiLevelType w:val="multilevel"/>
    <w:tmpl w:val="3CACE776"/>
    <w:styleLink w:val="A--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hint="default"/>
      </w:rPr>
    </w:lvl>
    <w:lvl w:ilvl="1">
      <w:start w:val="1"/>
      <w:numFmt w:val="decimal"/>
      <w:suff w:val="space"/>
      <w:lvlText w:val="Рисунок %1.%2"/>
      <w:lvlJc w:val="left"/>
      <w:pPr>
        <w:ind w:left="0" w:firstLine="0"/>
      </w:pPr>
      <w:rPr>
        <w:rFonts w:ascii="Times New Roman" w:hAnsi="Times New Roman" w:hint="default"/>
      </w:rPr>
    </w:lvl>
    <w:lvl w:ilvl="2">
      <w:start w:val="1"/>
      <w:numFmt w:val="lowerRoman"/>
      <w:suff w:val="space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1A3D3D83"/>
    <w:multiLevelType w:val="multilevel"/>
    <w:tmpl w:val="F6A48448"/>
    <w:lvl w:ilvl="0">
      <w:start w:val="1"/>
      <w:numFmt w:val="bullet"/>
      <w:pStyle w:val="A-"/>
      <w:suff w:val="space"/>
      <w:lvlText w:val="–"/>
      <w:lvlJc w:val="left"/>
      <w:pPr>
        <w:ind w:left="284" w:firstLine="709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709"/>
        </w:tabs>
        <w:ind w:left="0" w:firstLine="709"/>
      </w:pPr>
      <w:rPr>
        <w:rFonts w:hint="default"/>
      </w:rPr>
    </w:lvl>
  </w:abstractNum>
  <w:abstractNum w:abstractNumId="3" w15:restartNumberingAfterBreak="0">
    <w:nsid w:val="1C355F4F"/>
    <w:multiLevelType w:val="multilevel"/>
    <w:tmpl w:val="C5668570"/>
    <w:lvl w:ilvl="0">
      <w:start w:val="1"/>
      <w:numFmt w:val="decimal"/>
      <w:pStyle w:val="A10"/>
      <w:lvlText w:val="%1."/>
      <w:lvlJc w:val="left"/>
      <w:pPr>
        <w:ind w:left="1069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A11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4" w15:restartNumberingAfterBreak="0">
    <w:nsid w:val="24004902"/>
    <w:multiLevelType w:val="multilevel"/>
    <w:tmpl w:val="4A4A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851312"/>
    <w:multiLevelType w:val="multilevel"/>
    <w:tmpl w:val="0B088B2A"/>
    <w:lvl w:ilvl="0">
      <w:start w:val="1"/>
      <w:numFmt w:val="decimal"/>
      <w:pStyle w:val="A-0"/>
      <w:suff w:val="space"/>
      <w:lvlText w:val="%1."/>
      <w:lvlJc w:val="left"/>
      <w:pPr>
        <w:ind w:left="0" w:firstLine="709"/>
      </w:pPr>
      <w:rPr>
        <w:rFonts w:ascii="Times New Roman" w:hAnsi="Times New Roman"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09"/>
        </w:tabs>
        <w:ind w:left="0" w:firstLine="709"/>
      </w:pPr>
      <w:rPr>
        <w:rFonts w:hint="default"/>
      </w:rPr>
    </w:lvl>
  </w:abstractNum>
  <w:abstractNum w:abstractNumId="6" w15:restartNumberingAfterBreak="0">
    <w:nsid w:val="2A000691"/>
    <w:multiLevelType w:val="multilevel"/>
    <w:tmpl w:val="05AE2C38"/>
    <w:lvl w:ilvl="0">
      <w:start w:val="1"/>
      <w:numFmt w:val="russianUpper"/>
      <w:pStyle w:val="A"/>
      <w:suff w:val="nothing"/>
      <w:lvlText w:val="Приложение %1"/>
      <w:lvlJc w:val="left"/>
      <w:pPr>
        <w:ind w:left="0" w:firstLine="0"/>
      </w:pPr>
      <w:rPr>
        <w:rFonts w:hint="default"/>
        <w:caps/>
      </w:rPr>
    </w:lvl>
    <w:lvl w:ilvl="1">
      <w:start w:val="1"/>
      <w:numFmt w:val="decimal"/>
      <w:suff w:val="nothing"/>
      <w:lvlText w:val="Рисунок %1.%2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-4595"/>
        </w:tabs>
        <w:ind w:left="0" w:firstLine="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-4235"/>
        </w:tabs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3875"/>
        </w:tabs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-3515"/>
        </w:tabs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3155"/>
        </w:tabs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2795"/>
        </w:tabs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2435"/>
        </w:tabs>
        <w:ind w:left="0" w:firstLine="0"/>
      </w:pPr>
      <w:rPr>
        <w:rFonts w:hint="default"/>
      </w:rPr>
    </w:lvl>
  </w:abstractNum>
  <w:abstractNum w:abstractNumId="7" w15:restartNumberingAfterBreak="0">
    <w:nsid w:val="352209F1"/>
    <w:multiLevelType w:val="multilevel"/>
    <w:tmpl w:val="86446908"/>
    <w:lvl w:ilvl="0">
      <w:start w:val="1"/>
      <w:numFmt w:val="russianLower"/>
      <w:pStyle w:val="A0"/>
      <w:suff w:val="space"/>
      <w:lvlText w:val="%1)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8" w15:restartNumberingAfterBreak="0">
    <w:nsid w:val="3F0203D4"/>
    <w:multiLevelType w:val="hybridMultilevel"/>
    <w:tmpl w:val="2AFC628E"/>
    <w:lvl w:ilvl="0" w:tplc="D180B8F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6A6883"/>
    <w:multiLevelType w:val="multilevel"/>
    <w:tmpl w:val="EE98C884"/>
    <w:lvl w:ilvl="0">
      <w:start w:val="1"/>
      <w:numFmt w:val="decimal"/>
      <w:pStyle w:val="A-1"/>
      <w:suff w:val="nothing"/>
      <w:lvlText w:val="%1"/>
      <w:lvlJc w:val="right"/>
      <w:pPr>
        <w:ind w:left="0" w:firstLine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0" w:firstLine="22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227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22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22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22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22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22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227"/>
      </w:pPr>
      <w:rPr>
        <w:rFonts w:hint="default"/>
      </w:rPr>
    </w:lvl>
  </w:abstractNum>
  <w:abstractNum w:abstractNumId="10" w15:restartNumberingAfterBreak="0">
    <w:nsid w:val="53EC391A"/>
    <w:multiLevelType w:val="multilevel"/>
    <w:tmpl w:val="0C9860D0"/>
    <w:lvl w:ilvl="0">
      <w:start w:val="1"/>
      <w:numFmt w:val="bullet"/>
      <w:pStyle w:val="A2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0" w:firstLine="709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0" w:firstLine="709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0" w:firstLine="709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0" w:firstLine="709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0" w:firstLine="709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0" w:firstLine="709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0" w:firstLine="709"/>
      </w:pPr>
      <w:rPr>
        <w:rFonts w:ascii="Wingdings" w:hAnsi="Wingdings" w:hint="default"/>
      </w:rPr>
    </w:lvl>
  </w:abstractNum>
  <w:abstractNum w:abstractNumId="11" w15:restartNumberingAfterBreak="0">
    <w:nsid w:val="665B066D"/>
    <w:multiLevelType w:val="hybridMultilevel"/>
    <w:tmpl w:val="89BEA442"/>
    <w:lvl w:ilvl="0" w:tplc="B92C53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9102726"/>
    <w:multiLevelType w:val="multilevel"/>
    <w:tmpl w:val="99804478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none"/>
      <w:pStyle w:val="A3"/>
      <w:suff w:val="nothing"/>
      <w:lvlText w:val="Выводы по разделу %1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09"/>
        </w:tabs>
        <w:ind w:left="0" w:firstLine="709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09"/>
        </w:tabs>
        <w:ind w:left="0" w:firstLine="709"/>
      </w:pPr>
      <w:rPr>
        <w:rFonts w:hint="default"/>
      </w:rPr>
    </w:lvl>
  </w:abstractNum>
  <w:num w:numId="1">
    <w:abstractNumId w:val="1"/>
  </w:num>
  <w:num w:numId="2">
    <w:abstractNumId w:val="6"/>
  </w:num>
  <w:num w:numId="3">
    <w:abstractNumId w:val="2"/>
  </w:num>
  <w:num w:numId="4">
    <w:abstractNumId w:val="10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</w:num>
  <w:num w:numId="9">
    <w:abstractNumId w:val="5"/>
  </w:num>
  <w:num w:numId="10">
    <w:abstractNumId w:val="12"/>
  </w:num>
  <w:num w:numId="11">
    <w:abstractNumId w:val="4"/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8"/>
  </w:num>
  <w:num w:numId="17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defaultTabStop w:val="708"/>
  <w:autoHyphenation/>
  <w:drawingGridHorizontalSpacing w:val="6"/>
  <w:drawingGridVerticalSpacing w:val="6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C48"/>
    <w:rsid w:val="00001C0C"/>
    <w:rsid w:val="00004997"/>
    <w:rsid w:val="00006633"/>
    <w:rsid w:val="00010342"/>
    <w:rsid w:val="0001250B"/>
    <w:rsid w:val="00014269"/>
    <w:rsid w:val="00015B71"/>
    <w:rsid w:val="00015DE4"/>
    <w:rsid w:val="0001611B"/>
    <w:rsid w:val="00020427"/>
    <w:rsid w:val="00023161"/>
    <w:rsid w:val="000234C4"/>
    <w:rsid w:val="00023575"/>
    <w:rsid w:val="00025D34"/>
    <w:rsid w:val="00031542"/>
    <w:rsid w:val="0003260F"/>
    <w:rsid w:val="00034670"/>
    <w:rsid w:val="00035E11"/>
    <w:rsid w:val="000365AE"/>
    <w:rsid w:val="00042927"/>
    <w:rsid w:val="000430D7"/>
    <w:rsid w:val="00046B3D"/>
    <w:rsid w:val="000517CE"/>
    <w:rsid w:val="00056F02"/>
    <w:rsid w:val="00057EC8"/>
    <w:rsid w:val="000610E6"/>
    <w:rsid w:val="000704D9"/>
    <w:rsid w:val="0007226E"/>
    <w:rsid w:val="000740F3"/>
    <w:rsid w:val="00074A31"/>
    <w:rsid w:val="00075EF3"/>
    <w:rsid w:val="00077170"/>
    <w:rsid w:val="00080038"/>
    <w:rsid w:val="000818AE"/>
    <w:rsid w:val="00085076"/>
    <w:rsid w:val="00087C81"/>
    <w:rsid w:val="00091A2E"/>
    <w:rsid w:val="00096013"/>
    <w:rsid w:val="000A4B5D"/>
    <w:rsid w:val="000A69D7"/>
    <w:rsid w:val="000B2983"/>
    <w:rsid w:val="000B2E37"/>
    <w:rsid w:val="000B4C66"/>
    <w:rsid w:val="000B4DBD"/>
    <w:rsid w:val="000B74D8"/>
    <w:rsid w:val="000C2603"/>
    <w:rsid w:val="000C36B4"/>
    <w:rsid w:val="000C73D8"/>
    <w:rsid w:val="000D144C"/>
    <w:rsid w:val="000D3076"/>
    <w:rsid w:val="000D3453"/>
    <w:rsid w:val="000D58F7"/>
    <w:rsid w:val="000D618A"/>
    <w:rsid w:val="000E3AB7"/>
    <w:rsid w:val="000F1D4B"/>
    <w:rsid w:val="000F3349"/>
    <w:rsid w:val="000F609A"/>
    <w:rsid w:val="000F7012"/>
    <w:rsid w:val="001005AB"/>
    <w:rsid w:val="00100A10"/>
    <w:rsid w:val="0010433F"/>
    <w:rsid w:val="001055CF"/>
    <w:rsid w:val="001107CA"/>
    <w:rsid w:val="00111E75"/>
    <w:rsid w:val="00112311"/>
    <w:rsid w:val="001167A7"/>
    <w:rsid w:val="00117588"/>
    <w:rsid w:val="0012417B"/>
    <w:rsid w:val="00124FBB"/>
    <w:rsid w:val="00126A28"/>
    <w:rsid w:val="00141787"/>
    <w:rsid w:val="00141AD5"/>
    <w:rsid w:val="001520E7"/>
    <w:rsid w:val="001533D3"/>
    <w:rsid w:val="001556F1"/>
    <w:rsid w:val="00157618"/>
    <w:rsid w:val="00157629"/>
    <w:rsid w:val="001634F9"/>
    <w:rsid w:val="001645F3"/>
    <w:rsid w:val="00167916"/>
    <w:rsid w:val="00175A04"/>
    <w:rsid w:val="00176A7A"/>
    <w:rsid w:val="001872FD"/>
    <w:rsid w:val="001A0271"/>
    <w:rsid w:val="001A616F"/>
    <w:rsid w:val="001A6339"/>
    <w:rsid w:val="001A64DE"/>
    <w:rsid w:val="001B4C32"/>
    <w:rsid w:val="001B6EB3"/>
    <w:rsid w:val="001C015D"/>
    <w:rsid w:val="001C16EF"/>
    <w:rsid w:val="001C311F"/>
    <w:rsid w:val="001C350B"/>
    <w:rsid w:val="001D2C36"/>
    <w:rsid w:val="001D494B"/>
    <w:rsid w:val="001D515C"/>
    <w:rsid w:val="001E25B1"/>
    <w:rsid w:val="001E637A"/>
    <w:rsid w:val="001E7A92"/>
    <w:rsid w:val="001F0A74"/>
    <w:rsid w:val="001F0D16"/>
    <w:rsid w:val="001F1632"/>
    <w:rsid w:val="001F5EFC"/>
    <w:rsid w:val="0020060A"/>
    <w:rsid w:val="002027E3"/>
    <w:rsid w:val="0020307B"/>
    <w:rsid w:val="00206617"/>
    <w:rsid w:val="0020770B"/>
    <w:rsid w:val="002126FF"/>
    <w:rsid w:val="002129FB"/>
    <w:rsid w:val="0021467B"/>
    <w:rsid w:val="00217B41"/>
    <w:rsid w:val="0022385F"/>
    <w:rsid w:val="002278E8"/>
    <w:rsid w:val="0023039D"/>
    <w:rsid w:val="00232E62"/>
    <w:rsid w:val="00235072"/>
    <w:rsid w:val="00236EB1"/>
    <w:rsid w:val="00240C7F"/>
    <w:rsid w:val="00243A92"/>
    <w:rsid w:val="00247191"/>
    <w:rsid w:val="00247C51"/>
    <w:rsid w:val="00251C20"/>
    <w:rsid w:val="00252142"/>
    <w:rsid w:val="002524CA"/>
    <w:rsid w:val="002539E1"/>
    <w:rsid w:val="002549C3"/>
    <w:rsid w:val="002569D1"/>
    <w:rsid w:val="002571DB"/>
    <w:rsid w:val="00257D2B"/>
    <w:rsid w:val="0026577A"/>
    <w:rsid w:val="00267037"/>
    <w:rsid w:val="00275B21"/>
    <w:rsid w:val="00276ED7"/>
    <w:rsid w:val="00291B21"/>
    <w:rsid w:val="00292ED9"/>
    <w:rsid w:val="002931A5"/>
    <w:rsid w:val="002945FE"/>
    <w:rsid w:val="002979A7"/>
    <w:rsid w:val="002A1DBF"/>
    <w:rsid w:val="002A1E85"/>
    <w:rsid w:val="002A3A96"/>
    <w:rsid w:val="002A762E"/>
    <w:rsid w:val="002B0763"/>
    <w:rsid w:val="002C25A6"/>
    <w:rsid w:val="002D0585"/>
    <w:rsid w:val="002D725C"/>
    <w:rsid w:val="002E021B"/>
    <w:rsid w:val="002E6007"/>
    <w:rsid w:val="002E778B"/>
    <w:rsid w:val="002F0A88"/>
    <w:rsid w:val="002F3981"/>
    <w:rsid w:val="002F503E"/>
    <w:rsid w:val="002F6CC9"/>
    <w:rsid w:val="002F7674"/>
    <w:rsid w:val="00304887"/>
    <w:rsid w:val="00312C9A"/>
    <w:rsid w:val="00312CD8"/>
    <w:rsid w:val="003172CA"/>
    <w:rsid w:val="00320E37"/>
    <w:rsid w:val="003246C3"/>
    <w:rsid w:val="003258E9"/>
    <w:rsid w:val="003264C5"/>
    <w:rsid w:val="00326CED"/>
    <w:rsid w:val="00330337"/>
    <w:rsid w:val="0033066C"/>
    <w:rsid w:val="00332F71"/>
    <w:rsid w:val="00334417"/>
    <w:rsid w:val="00336DDA"/>
    <w:rsid w:val="00337603"/>
    <w:rsid w:val="00345407"/>
    <w:rsid w:val="00347FEB"/>
    <w:rsid w:val="00352F7B"/>
    <w:rsid w:val="003600E9"/>
    <w:rsid w:val="003619FE"/>
    <w:rsid w:val="0036213A"/>
    <w:rsid w:val="003635FB"/>
    <w:rsid w:val="00365CCB"/>
    <w:rsid w:val="00372AAC"/>
    <w:rsid w:val="0037301A"/>
    <w:rsid w:val="00374A80"/>
    <w:rsid w:val="00374ECF"/>
    <w:rsid w:val="003756B4"/>
    <w:rsid w:val="00377DF5"/>
    <w:rsid w:val="00382A9F"/>
    <w:rsid w:val="003853D7"/>
    <w:rsid w:val="00386FBD"/>
    <w:rsid w:val="0039218B"/>
    <w:rsid w:val="003A093C"/>
    <w:rsid w:val="003A0A90"/>
    <w:rsid w:val="003A0D07"/>
    <w:rsid w:val="003A3DEF"/>
    <w:rsid w:val="003B1CF6"/>
    <w:rsid w:val="003B1E3B"/>
    <w:rsid w:val="003B22E6"/>
    <w:rsid w:val="003C45BB"/>
    <w:rsid w:val="003C4FD1"/>
    <w:rsid w:val="003C594C"/>
    <w:rsid w:val="003C6B49"/>
    <w:rsid w:val="003C7B53"/>
    <w:rsid w:val="003D00CB"/>
    <w:rsid w:val="003D03CE"/>
    <w:rsid w:val="003D13DA"/>
    <w:rsid w:val="003D3B00"/>
    <w:rsid w:val="003D7F67"/>
    <w:rsid w:val="003E28C5"/>
    <w:rsid w:val="003E58FC"/>
    <w:rsid w:val="003E65A4"/>
    <w:rsid w:val="003F1F11"/>
    <w:rsid w:val="003F1F12"/>
    <w:rsid w:val="003F3EBB"/>
    <w:rsid w:val="003F4B36"/>
    <w:rsid w:val="003F55C3"/>
    <w:rsid w:val="003F63EB"/>
    <w:rsid w:val="003F75F9"/>
    <w:rsid w:val="00400E7E"/>
    <w:rsid w:val="00401E5F"/>
    <w:rsid w:val="0040500E"/>
    <w:rsid w:val="004113B7"/>
    <w:rsid w:val="00411763"/>
    <w:rsid w:val="004145E2"/>
    <w:rsid w:val="00420CE5"/>
    <w:rsid w:val="00421061"/>
    <w:rsid w:val="00423C53"/>
    <w:rsid w:val="00424C90"/>
    <w:rsid w:val="00425D6C"/>
    <w:rsid w:val="00443C69"/>
    <w:rsid w:val="00452A64"/>
    <w:rsid w:val="00456F83"/>
    <w:rsid w:val="004570BB"/>
    <w:rsid w:val="00457414"/>
    <w:rsid w:val="00457FC8"/>
    <w:rsid w:val="0046028C"/>
    <w:rsid w:val="00460BA0"/>
    <w:rsid w:val="0046189D"/>
    <w:rsid w:val="00463E47"/>
    <w:rsid w:val="00465328"/>
    <w:rsid w:val="00466512"/>
    <w:rsid w:val="0047345D"/>
    <w:rsid w:val="0047425C"/>
    <w:rsid w:val="004776D2"/>
    <w:rsid w:val="00483380"/>
    <w:rsid w:val="00483C20"/>
    <w:rsid w:val="0048456E"/>
    <w:rsid w:val="004866CA"/>
    <w:rsid w:val="004869B4"/>
    <w:rsid w:val="00487BF9"/>
    <w:rsid w:val="00491CFE"/>
    <w:rsid w:val="00492008"/>
    <w:rsid w:val="00492A07"/>
    <w:rsid w:val="00495AE2"/>
    <w:rsid w:val="00496CE6"/>
    <w:rsid w:val="00497D7E"/>
    <w:rsid w:val="004A293F"/>
    <w:rsid w:val="004A66AF"/>
    <w:rsid w:val="004A7043"/>
    <w:rsid w:val="004A7579"/>
    <w:rsid w:val="004B3166"/>
    <w:rsid w:val="004B39B7"/>
    <w:rsid w:val="004B4839"/>
    <w:rsid w:val="004B63E9"/>
    <w:rsid w:val="004D2E0D"/>
    <w:rsid w:val="004D5DFD"/>
    <w:rsid w:val="004D67D9"/>
    <w:rsid w:val="004E21C3"/>
    <w:rsid w:val="004E3842"/>
    <w:rsid w:val="004E43AF"/>
    <w:rsid w:val="004E4D51"/>
    <w:rsid w:val="004E4EFB"/>
    <w:rsid w:val="004E5161"/>
    <w:rsid w:val="004E68F6"/>
    <w:rsid w:val="00502ABB"/>
    <w:rsid w:val="00504BB8"/>
    <w:rsid w:val="00507E33"/>
    <w:rsid w:val="00510434"/>
    <w:rsid w:val="0051358B"/>
    <w:rsid w:val="0051604F"/>
    <w:rsid w:val="00517C4E"/>
    <w:rsid w:val="005212D6"/>
    <w:rsid w:val="00531A2A"/>
    <w:rsid w:val="00532FB0"/>
    <w:rsid w:val="00533E00"/>
    <w:rsid w:val="005401DE"/>
    <w:rsid w:val="00540B80"/>
    <w:rsid w:val="00544DA2"/>
    <w:rsid w:val="00546162"/>
    <w:rsid w:val="00547C13"/>
    <w:rsid w:val="005508C7"/>
    <w:rsid w:val="00552EE4"/>
    <w:rsid w:val="00562944"/>
    <w:rsid w:val="00562F66"/>
    <w:rsid w:val="005754ED"/>
    <w:rsid w:val="00576F4C"/>
    <w:rsid w:val="0057788C"/>
    <w:rsid w:val="005819CB"/>
    <w:rsid w:val="00581B1D"/>
    <w:rsid w:val="005918ED"/>
    <w:rsid w:val="005933DA"/>
    <w:rsid w:val="005A0B2D"/>
    <w:rsid w:val="005A1120"/>
    <w:rsid w:val="005A5AA8"/>
    <w:rsid w:val="005A611D"/>
    <w:rsid w:val="005B1091"/>
    <w:rsid w:val="005B2D62"/>
    <w:rsid w:val="005B3138"/>
    <w:rsid w:val="005B3DA3"/>
    <w:rsid w:val="005B4C77"/>
    <w:rsid w:val="005C0B51"/>
    <w:rsid w:val="005C2496"/>
    <w:rsid w:val="005C32D7"/>
    <w:rsid w:val="005C5D85"/>
    <w:rsid w:val="005C6166"/>
    <w:rsid w:val="005C78FE"/>
    <w:rsid w:val="005C7FDC"/>
    <w:rsid w:val="005D4200"/>
    <w:rsid w:val="005E00F1"/>
    <w:rsid w:val="005E05D9"/>
    <w:rsid w:val="005E05F2"/>
    <w:rsid w:val="005E0A03"/>
    <w:rsid w:val="005E34C8"/>
    <w:rsid w:val="005F2DB2"/>
    <w:rsid w:val="005F6C52"/>
    <w:rsid w:val="006066C4"/>
    <w:rsid w:val="00606A8C"/>
    <w:rsid w:val="00611470"/>
    <w:rsid w:val="00611A98"/>
    <w:rsid w:val="00621427"/>
    <w:rsid w:val="00622B71"/>
    <w:rsid w:val="00624F33"/>
    <w:rsid w:val="0063159E"/>
    <w:rsid w:val="00636EC5"/>
    <w:rsid w:val="006439F2"/>
    <w:rsid w:val="00647842"/>
    <w:rsid w:val="006509B4"/>
    <w:rsid w:val="00651B68"/>
    <w:rsid w:val="0065761C"/>
    <w:rsid w:val="006607FA"/>
    <w:rsid w:val="00661A6F"/>
    <w:rsid w:val="00667396"/>
    <w:rsid w:val="006701B0"/>
    <w:rsid w:val="00672658"/>
    <w:rsid w:val="00673023"/>
    <w:rsid w:val="006740D3"/>
    <w:rsid w:val="00675C21"/>
    <w:rsid w:val="00680C50"/>
    <w:rsid w:val="00690285"/>
    <w:rsid w:val="0069098E"/>
    <w:rsid w:val="006A3C3D"/>
    <w:rsid w:val="006A469E"/>
    <w:rsid w:val="006A74F8"/>
    <w:rsid w:val="006B1FD7"/>
    <w:rsid w:val="006B503A"/>
    <w:rsid w:val="006B5A8C"/>
    <w:rsid w:val="006B72F6"/>
    <w:rsid w:val="006C5E96"/>
    <w:rsid w:val="006C631B"/>
    <w:rsid w:val="006C6FDF"/>
    <w:rsid w:val="006D32AE"/>
    <w:rsid w:val="006D6229"/>
    <w:rsid w:val="006D679F"/>
    <w:rsid w:val="006D69CB"/>
    <w:rsid w:val="006D763F"/>
    <w:rsid w:val="006E15CF"/>
    <w:rsid w:val="006E42E2"/>
    <w:rsid w:val="006F2DC6"/>
    <w:rsid w:val="006F33D9"/>
    <w:rsid w:val="006F4873"/>
    <w:rsid w:val="007038CE"/>
    <w:rsid w:val="007064BA"/>
    <w:rsid w:val="007068D6"/>
    <w:rsid w:val="00706F91"/>
    <w:rsid w:val="007071DE"/>
    <w:rsid w:val="00712B8C"/>
    <w:rsid w:val="00714243"/>
    <w:rsid w:val="00714C83"/>
    <w:rsid w:val="00720D61"/>
    <w:rsid w:val="0072210B"/>
    <w:rsid w:val="0072621A"/>
    <w:rsid w:val="00726A97"/>
    <w:rsid w:val="00730397"/>
    <w:rsid w:val="0073075E"/>
    <w:rsid w:val="00730F6A"/>
    <w:rsid w:val="00734A99"/>
    <w:rsid w:val="00747A19"/>
    <w:rsid w:val="00750D9E"/>
    <w:rsid w:val="007514C4"/>
    <w:rsid w:val="00755F3E"/>
    <w:rsid w:val="007606DA"/>
    <w:rsid w:val="00761DDE"/>
    <w:rsid w:val="00762FBC"/>
    <w:rsid w:val="00763B97"/>
    <w:rsid w:val="00764D7C"/>
    <w:rsid w:val="00767371"/>
    <w:rsid w:val="007676F4"/>
    <w:rsid w:val="00767A03"/>
    <w:rsid w:val="00771B5A"/>
    <w:rsid w:val="00772495"/>
    <w:rsid w:val="007743C3"/>
    <w:rsid w:val="00774A53"/>
    <w:rsid w:val="00782D18"/>
    <w:rsid w:val="00784CF4"/>
    <w:rsid w:val="00786D6E"/>
    <w:rsid w:val="00786F77"/>
    <w:rsid w:val="007A3373"/>
    <w:rsid w:val="007A4347"/>
    <w:rsid w:val="007A5589"/>
    <w:rsid w:val="007A6C86"/>
    <w:rsid w:val="007B466E"/>
    <w:rsid w:val="007B53E9"/>
    <w:rsid w:val="007B6360"/>
    <w:rsid w:val="007B6C16"/>
    <w:rsid w:val="007C48F2"/>
    <w:rsid w:val="007C60D3"/>
    <w:rsid w:val="007C71A6"/>
    <w:rsid w:val="007C7436"/>
    <w:rsid w:val="007D161A"/>
    <w:rsid w:val="007D6310"/>
    <w:rsid w:val="007D774B"/>
    <w:rsid w:val="007E6927"/>
    <w:rsid w:val="007E7A78"/>
    <w:rsid w:val="007F54C3"/>
    <w:rsid w:val="007F5626"/>
    <w:rsid w:val="0081211D"/>
    <w:rsid w:val="00812FD7"/>
    <w:rsid w:val="00813A6A"/>
    <w:rsid w:val="00813C84"/>
    <w:rsid w:val="00813F79"/>
    <w:rsid w:val="00815DA1"/>
    <w:rsid w:val="0081687A"/>
    <w:rsid w:val="00817DB1"/>
    <w:rsid w:val="00821056"/>
    <w:rsid w:val="0082249C"/>
    <w:rsid w:val="008442D4"/>
    <w:rsid w:val="008449CA"/>
    <w:rsid w:val="008456BD"/>
    <w:rsid w:val="00847F5B"/>
    <w:rsid w:val="008526AA"/>
    <w:rsid w:val="00856989"/>
    <w:rsid w:val="00863A0A"/>
    <w:rsid w:val="00864980"/>
    <w:rsid w:val="008726A8"/>
    <w:rsid w:val="00872A05"/>
    <w:rsid w:val="008747D0"/>
    <w:rsid w:val="008768FC"/>
    <w:rsid w:val="00877BB8"/>
    <w:rsid w:val="00881F1E"/>
    <w:rsid w:val="00882989"/>
    <w:rsid w:val="008843D5"/>
    <w:rsid w:val="008858A2"/>
    <w:rsid w:val="008971B4"/>
    <w:rsid w:val="008A6ACE"/>
    <w:rsid w:val="008A7664"/>
    <w:rsid w:val="008B0EA3"/>
    <w:rsid w:val="008B1D41"/>
    <w:rsid w:val="008B5718"/>
    <w:rsid w:val="008B6A95"/>
    <w:rsid w:val="008C41DB"/>
    <w:rsid w:val="008C6C08"/>
    <w:rsid w:val="008C6F75"/>
    <w:rsid w:val="008D1F81"/>
    <w:rsid w:val="008D4452"/>
    <w:rsid w:val="008D4D10"/>
    <w:rsid w:val="008E0B14"/>
    <w:rsid w:val="008E21D2"/>
    <w:rsid w:val="008E67CF"/>
    <w:rsid w:val="008E7A1B"/>
    <w:rsid w:val="008F7A49"/>
    <w:rsid w:val="00900AA0"/>
    <w:rsid w:val="00901C9C"/>
    <w:rsid w:val="00904197"/>
    <w:rsid w:val="0090612B"/>
    <w:rsid w:val="00912E84"/>
    <w:rsid w:val="00920213"/>
    <w:rsid w:val="009219FC"/>
    <w:rsid w:val="00925425"/>
    <w:rsid w:val="0093259D"/>
    <w:rsid w:val="00940666"/>
    <w:rsid w:val="00941D94"/>
    <w:rsid w:val="009427FC"/>
    <w:rsid w:val="00947EAB"/>
    <w:rsid w:val="00950F4F"/>
    <w:rsid w:val="00951F55"/>
    <w:rsid w:val="00952622"/>
    <w:rsid w:val="0095324E"/>
    <w:rsid w:val="00953791"/>
    <w:rsid w:val="00954086"/>
    <w:rsid w:val="00961224"/>
    <w:rsid w:val="00963932"/>
    <w:rsid w:val="009703AA"/>
    <w:rsid w:val="00973CEC"/>
    <w:rsid w:val="00976A4A"/>
    <w:rsid w:val="009804B4"/>
    <w:rsid w:val="00981355"/>
    <w:rsid w:val="009843CC"/>
    <w:rsid w:val="00986214"/>
    <w:rsid w:val="0099302B"/>
    <w:rsid w:val="009A536D"/>
    <w:rsid w:val="009A7399"/>
    <w:rsid w:val="009A74C3"/>
    <w:rsid w:val="009B3A41"/>
    <w:rsid w:val="009B4E61"/>
    <w:rsid w:val="009B6F2A"/>
    <w:rsid w:val="009C2B97"/>
    <w:rsid w:val="009C3012"/>
    <w:rsid w:val="009C4446"/>
    <w:rsid w:val="009D72F8"/>
    <w:rsid w:val="009E7931"/>
    <w:rsid w:val="009F0F00"/>
    <w:rsid w:val="009F3A21"/>
    <w:rsid w:val="009F3E15"/>
    <w:rsid w:val="009F7E50"/>
    <w:rsid w:val="00A03032"/>
    <w:rsid w:val="00A0709F"/>
    <w:rsid w:val="00A101C7"/>
    <w:rsid w:val="00A14F9F"/>
    <w:rsid w:val="00A158E6"/>
    <w:rsid w:val="00A16249"/>
    <w:rsid w:val="00A2091A"/>
    <w:rsid w:val="00A220D3"/>
    <w:rsid w:val="00A23186"/>
    <w:rsid w:val="00A31BF3"/>
    <w:rsid w:val="00A31FEC"/>
    <w:rsid w:val="00A34A51"/>
    <w:rsid w:val="00A36066"/>
    <w:rsid w:val="00A36486"/>
    <w:rsid w:val="00A4220F"/>
    <w:rsid w:val="00A4347E"/>
    <w:rsid w:val="00A43808"/>
    <w:rsid w:val="00A4383B"/>
    <w:rsid w:val="00A44D53"/>
    <w:rsid w:val="00A44DC9"/>
    <w:rsid w:val="00A46D4D"/>
    <w:rsid w:val="00A47D62"/>
    <w:rsid w:val="00A53CF7"/>
    <w:rsid w:val="00A55167"/>
    <w:rsid w:val="00A554B7"/>
    <w:rsid w:val="00A55E7C"/>
    <w:rsid w:val="00A56D22"/>
    <w:rsid w:val="00A571C3"/>
    <w:rsid w:val="00A64E23"/>
    <w:rsid w:val="00A655A8"/>
    <w:rsid w:val="00A6643C"/>
    <w:rsid w:val="00A7603D"/>
    <w:rsid w:val="00A812B8"/>
    <w:rsid w:val="00A81C2F"/>
    <w:rsid w:val="00A81D17"/>
    <w:rsid w:val="00A82D34"/>
    <w:rsid w:val="00A8367C"/>
    <w:rsid w:val="00A86F4B"/>
    <w:rsid w:val="00A93C36"/>
    <w:rsid w:val="00A94144"/>
    <w:rsid w:val="00A943D2"/>
    <w:rsid w:val="00A94E10"/>
    <w:rsid w:val="00A97AD1"/>
    <w:rsid w:val="00AA137A"/>
    <w:rsid w:val="00AA1427"/>
    <w:rsid w:val="00AA4C5B"/>
    <w:rsid w:val="00AA4D37"/>
    <w:rsid w:val="00AA54C2"/>
    <w:rsid w:val="00AA67BA"/>
    <w:rsid w:val="00AB3023"/>
    <w:rsid w:val="00AB496C"/>
    <w:rsid w:val="00AB53C2"/>
    <w:rsid w:val="00AB6222"/>
    <w:rsid w:val="00AC13A9"/>
    <w:rsid w:val="00AC22B0"/>
    <w:rsid w:val="00AC35BF"/>
    <w:rsid w:val="00AC675F"/>
    <w:rsid w:val="00AD085E"/>
    <w:rsid w:val="00AD2A40"/>
    <w:rsid w:val="00AD327A"/>
    <w:rsid w:val="00AD54AD"/>
    <w:rsid w:val="00AD7A78"/>
    <w:rsid w:val="00AE15B7"/>
    <w:rsid w:val="00AE2D75"/>
    <w:rsid w:val="00AE6177"/>
    <w:rsid w:val="00AE6B2C"/>
    <w:rsid w:val="00AE72B6"/>
    <w:rsid w:val="00AE7573"/>
    <w:rsid w:val="00AE7876"/>
    <w:rsid w:val="00AE7E45"/>
    <w:rsid w:val="00AE7F05"/>
    <w:rsid w:val="00AF0834"/>
    <w:rsid w:val="00AF4FAE"/>
    <w:rsid w:val="00B0058D"/>
    <w:rsid w:val="00B04AE6"/>
    <w:rsid w:val="00B069EB"/>
    <w:rsid w:val="00B06AB7"/>
    <w:rsid w:val="00B06FC0"/>
    <w:rsid w:val="00B1332F"/>
    <w:rsid w:val="00B1364F"/>
    <w:rsid w:val="00B17BA9"/>
    <w:rsid w:val="00B21711"/>
    <w:rsid w:val="00B24580"/>
    <w:rsid w:val="00B25AF7"/>
    <w:rsid w:val="00B27700"/>
    <w:rsid w:val="00B31693"/>
    <w:rsid w:val="00B32148"/>
    <w:rsid w:val="00B32D2A"/>
    <w:rsid w:val="00B32F9F"/>
    <w:rsid w:val="00B34185"/>
    <w:rsid w:val="00B346A3"/>
    <w:rsid w:val="00B3524F"/>
    <w:rsid w:val="00B35F26"/>
    <w:rsid w:val="00B4526C"/>
    <w:rsid w:val="00B453BD"/>
    <w:rsid w:val="00B46ED1"/>
    <w:rsid w:val="00B51C91"/>
    <w:rsid w:val="00B61604"/>
    <w:rsid w:val="00B62C04"/>
    <w:rsid w:val="00B62F39"/>
    <w:rsid w:val="00B635A6"/>
    <w:rsid w:val="00B63C48"/>
    <w:rsid w:val="00B64503"/>
    <w:rsid w:val="00B701F9"/>
    <w:rsid w:val="00B7096D"/>
    <w:rsid w:val="00B710C9"/>
    <w:rsid w:val="00B7361D"/>
    <w:rsid w:val="00B73C9D"/>
    <w:rsid w:val="00B769B7"/>
    <w:rsid w:val="00B801F8"/>
    <w:rsid w:val="00B82ABB"/>
    <w:rsid w:val="00B82DF5"/>
    <w:rsid w:val="00B84E27"/>
    <w:rsid w:val="00B865A5"/>
    <w:rsid w:val="00BB24F2"/>
    <w:rsid w:val="00BB42AC"/>
    <w:rsid w:val="00BB4E2F"/>
    <w:rsid w:val="00BC21EF"/>
    <w:rsid w:val="00BC4E0B"/>
    <w:rsid w:val="00BD0F5B"/>
    <w:rsid w:val="00BD3446"/>
    <w:rsid w:val="00BE0AF6"/>
    <w:rsid w:val="00BE0D1C"/>
    <w:rsid w:val="00BE1E0D"/>
    <w:rsid w:val="00BE56C9"/>
    <w:rsid w:val="00BE5774"/>
    <w:rsid w:val="00BE5B7C"/>
    <w:rsid w:val="00BE5CD6"/>
    <w:rsid w:val="00BE673E"/>
    <w:rsid w:val="00BE758D"/>
    <w:rsid w:val="00BF2D5D"/>
    <w:rsid w:val="00BF2F46"/>
    <w:rsid w:val="00BF5EBD"/>
    <w:rsid w:val="00BF6D6D"/>
    <w:rsid w:val="00BF7D40"/>
    <w:rsid w:val="00C02C33"/>
    <w:rsid w:val="00C03953"/>
    <w:rsid w:val="00C0663C"/>
    <w:rsid w:val="00C20D4F"/>
    <w:rsid w:val="00C2194C"/>
    <w:rsid w:val="00C2291F"/>
    <w:rsid w:val="00C23443"/>
    <w:rsid w:val="00C23F3B"/>
    <w:rsid w:val="00C256B5"/>
    <w:rsid w:val="00C3330C"/>
    <w:rsid w:val="00C33C19"/>
    <w:rsid w:val="00C34E69"/>
    <w:rsid w:val="00C408F9"/>
    <w:rsid w:val="00C413FB"/>
    <w:rsid w:val="00C42C15"/>
    <w:rsid w:val="00C44CF6"/>
    <w:rsid w:val="00C47486"/>
    <w:rsid w:val="00C5271F"/>
    <w:rsid w:val="00C53785"/>
    <w:rsid w:val="00C53D15"/>
    <w:rsid w:val="00C5523C"/>
    <w:rsid w:val="00C55506"/>
    <w:rsid w:val="00C57F21"/>
    <w:rsid w:val="00C70783"/>
    <w:rsid w:val="00C71E8F"/>
    <w:rsid w:val="00C81619"/>
    <w:rsid w:val="00C86108"/>
    <w:rsid w:val="00C86D82"/>
    <w:rsid w:val="00C87064"/>
    <w:rsid w:val="00C92306"/>
    <w:rsid w:val="00C9306B"/>
    <w:rsid w:val="00C96A8D"/>
    <w:rsid w:val="00CA230C"/>
    <w:rsid w:val="00CA3879"/>
    <w:rsid w:val="00CA3B4C"/>
    <w:rsid w:val="00CA5FD4"/>
    <w:rsid w:val="00CB228D"/>
    <w:rsid w:val="00CB37CE"/>
    <w:rsid w:val="00CB53F9"/>
    <w:rsid w:val="00CB5E36"/>
    <w:rsid w:val="00CC329E"/>
    <w:rsid w:val="00CC381C"/>
    <w:rsid w:val="00CC3FEC"/>
    <w:rsid w:val="00CC448A"/>
    <w:rsid w:val="00CD593E"/>
    <w:rsid w:val="00CD63B3"/>
    <w:rsid w:val="00CD793B"/>
    <w:rsid w:val="00CE0626"/>
    <w:rsid w:val="00CE2043"/>
    <w:rsid w:val="00CE264C"/>
    <w:rsid w:val="00CE4B37"/>
    <w:rsid w:val="00CE4C7F"/>
    <w:rsid w:val="00CE64A4"/>
    <w:rsid w:val="00CF0BBB"/>
    <w:rsid w:val="00CF1C54"/>
    <w:rsid w:val="00CF3E83"/>
    <w:rsid w:val="00CF47B5"/>
    <w:rsid w:val="00CF547B"/>
    <w:rsid w:val="00CF7137"/>
    <w:rsid w:val="00D013EC"/>
    <w:rsid w:val="00D018AB"/>
    <w:rsid w:val="00D02E01"/>
    <w:rsid w:val="00D043BD"/>
    <w:rsid w:val="00D04C3D"/>
    <w:rsid w:val="00D06E27"/>
    <w:rsid w:val="00D129A3"/>
    <w:rsid w:val="00D15575"/>
    <w:rsid w:val="00D1574B"/>
    <w:rsid w:val="00D16EF5"/>
    <w:rsid w:val="00D30D9A"/>
    <w:rsid w:val="00D33B36"/>
    <w:rsid w:val="00D34B9B"/>
    <w:rsid w:val="00D34EB5"/>
    <w:rsid w:val="00D40119"/>
    <w:rsid w:val="00D409EC"/>
    <w:rsid w:val="00D46C31"/>
    <w:rsid w:val="00D47917"/>
    <w:rsid w:val="00D53FC0"/>
    <w:rsid w:val="00D54B0D"/>
    <w:rsid w:val="00D57D32"/>
    <w:rsid w:val="00D61D27"/>
    <w:rsid w:val="00D62E54"/>
    <w:rsid w:val="00D6495B"/>
    <w:rsid w:val="00D66C4A"/>
    <w:rsid w:val="00D70792"/>
    <w:rsid w:val="00D7145D"/>
    <w:rsid w:val="00D75235"/>
    <w:rsid w:val="00D814AD"/>
    <w:rsid w:val="00D870FA"/>
    <w:rsid w:val="00D90230"/>
    <w:rsid w:val="00D97517"/>
    <w:rsid w:val="00DA45E7"/>
    <w:rsid w:val="00DA5C29"/>
    <w:rsid w:val="00DA60EF"/>
    <w:rsid w:val="00DA6A5D"/>
    <w:rsid w:val="00DB0F3F"/>
    <w:rsid w:val="00DB6FC4"/>
    <w:rsid w:val="00DC11BF"/>
    <w:rsid w:val="00DC1B10"/>
    <w:rsid w:val="00DC2B9A"/>
    <w:rsid w:val="00DC48E0"/>
    <w:rsid w:val="00DD2F95"/>
    <w:rsid w:val="00DD5FEA"/>
    <w:rsid w:val="00DD6671"/>
    <w:rsid w:val="00DE3CDA"/>
    <w:rsid w:val="00DE6A66"/>
    <w:rsid w:val="00DF5682"/>
    <w:rsid w:val="00E00AAE"/>
    <w:rsid w:val="00E00EBE"/>
    <w:rsid w:val="00E01AB4"/>
    <w:rsid w:val="00E05882"/>
    <w:rsid w:val="00E106DC"/>
    <w:rsid w:val="00E12D1F"/>
    <w:rsid w:val="00E17B63"/>
    <w:rsid w:val="00E20486"/>
    <w:rsid w:val="00E22932"/>
    <w:rsid w:val="00E23387"/>
    <w:rsid w:val="00E255AD"/>
    <w:rsid w:val="00E25AEB"/>
    <w:rsid w:val="00E315C6"/>
    <w:rsid w:val="00E34FB9"/>
    <w:rsid w:val="00E43E02"/>
    <w:rsid w:val="00E46754"/>
    <w:rsid w:val="00E47FDE"/>
    <w:rsid w:val="00E51EEC"/>
    <w:rsid w:val="00E528A2"/>
    <w:rsid w:val="00E53077"/>
    <w:rsid w:val="00E53ED6"/>
    <w:rsid w:val="00E5638E"/>
    <w:rsid w:val="00E56B75"/>
    <w:rsid w:val="00E622EA"/>
    <w:rsid w:val="00E65C82"/>
    <w:rsid w:val="00E65CA4"/>
    <w:rsid w:val="00E70401"/>
    <w:rsid w:val="00E726DF"/>
    <w:rsid w:val="00E7537E"/>
    <w:rsid w:val="00E76E30"/>
    <w:rsid w:val="00E84983"/>
    <w:rsid w:val="00E8506F"/>
    <w:rsid w:val="00E87910"/>
    <w:rsid w:val="00E90879"/>
    <w:rsid w:val="00E90CBE"/>
    <w:rsid w:val="00E93AD6"/>
    <w:rsid w:val="00E94A25"/>
    <w:rsid w:val="00E96F15"/>
    <w:rsid w:val="00EB0E3D"/>
    <w:rsid w:val="00EB117E"/>
    <w:rsid w:val="00EB5E95"/>
    <w:rsid w:val="00EB6B80"/>
    <w:rsid w:val="00EC0941"/>
    <w:rsid w:val="00EC20BE"/>
    <w:rsid w:val="00EC36CB"/>
    <w:rsid w:val="00EC5999"/>
    <w:rsid w:val="00EC7111"/>
    <w:rsid w:val="00ED0108"/>
    <w:rsid w:val="00ED0B11"/>
    <w:rsid w:val="00ED1034"/>
    <w:rsid w:val="00ED3F2E"/>
    <w:rsid w:val="00EE116C"/>
    <w:rsid w:val="00EE6D4B"/>
    <w:rsid w:val="00EF14AC"/>
    <w:rsid w:val="00F026CE"/>
    <w:rsid w:val="00F03179"/>
    <w:rsid w:val="00F056F0"/>
    <w:rsid w:val="00F0639D"/>
    <w:rsid w:val="00F07D71"/>
    <w:rsid w:val="00F123FB"/>
    <w:rsid w:val="00F12B80"/>
    <w:rsid w:val="00F17635"/>
    <w:rsid w:val="00F24022"/>
    <w:rsid w:val="00F254EE"/>
    <w:rsid w:val="00F27C7C"/>
    <w:rsid w:val="00F31838"/>
    <w:rsid w:val="00F326DE"/>
    <w:rsid w:val="00F3557B"/>
    <w:rsid w:val="00F40680"/>
    <w:rsid w:val="00F430C5"/>
    <w:rsid w:val="00F46DFE"/>
    <w:rsid w:val="00F50B5A"/>
    <w:rsid w:val="00F53FBE"/>
    <w:rsid w:val="00F552F7"/>
    <w:rsid w:val="00F57797"/>
    <w:rsid w:val="00F61227"/>
    <w:rsid w:val="00F6132B"/>
    <w:rsid w:val="00F61AE3"/>
    <w:rsid w:val="00F73488"/>
    <w:rsid w:val="00F752D3"/>
    <w:rsid w:val="00F77A3C"/>
    <w:rsid w:val="00F8041F"/>
    <w:rsid w:val="00F81B23"/>
    <w:rsid w:val="00F869BD"/>
    <w:rsid w:val="00F86F0D"/>
    <w:rsid w:val="00F901D7"/>
    <w:rsid w:val="00F951B2"/>
    <w:rsid w:val="00FA0BFF"/>
    <w:rsid w:val="00FA1650"/>
    <w:rsid w:val="00FA1BF2"/>
    <w:rsid w:val="00FA1C7D"/>
    <w:rsid w:val="00FB1D86"/>
    <w:rsid w:val="00FB3E63"/>
    <w:rsid w:val="00FC3D44"/>
    <w:rsid w:val="00FC4033"/>
    <w:rsid w:val="00FC5F74"/>
    <w:rsid w:val="00FC7726"/>
    <w:rsid w:val="00FD0AFF"/>
    <w:rsid w:val="00FD13E1"/>
    <w:rsid w:val="00FD1C36"/>
    <w:rsid w:val="00FD4FA7"/>
    <w:rsid w:val="00FD54F0"/>
    <w:rsid w:val="00FD691C"/>
    <w:rsid w:val="00FD7FE6"/>
    <w:rsid w:val="00FE48F0"/>
    <w:rsid w:val="00FE5F9E"/>
    <w:rsid w:val="00FF09CF"/>
    <w:rsid w:val="00FF21CD"/>
    <w:rsid w:val="00FF33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,"/>
  <w:listSeparator w:val=";"/>
  <w14:docId w14:val="581981FC"/>
  <w15:docId w15:val="{B514E1BA-6115-4991-BCED-39B558D04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theme="minorBidi"/>
        <w:sz w:val="28"/>
        <w:szCs w:val="28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unhideWhenUsed="1"/>
    <w:lsdException w:name="heading 4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/>
    <w:lsdException w:name="List Number" w:semiHidden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  <w:rsid w:val="00A97AD1"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paragraph" w:styleId="1">
    <w:name w:val="heading 1"/>
    <w:basedOn w:val="A-2"/>
    <w:next w:val="A-3"/>
    <w:link w:val="10"/>
    <w:uiPriority w:val="9"/>
    <w:qFormat/>
    <w:rsid w:val="00A8367C"/>
    <w:pPr>
      <w:pageBreakBefore/>
      <w:numPr>
        <w:numId w:val="10"/>
      </w:numPr>
      <w:outlineLvl w:val="0"/>
    </w:pPr>
    <w:rPr>
      <w:rFonts w:eastAsiaTheme="majorEastAsia" w:cstheme="majorBidi"/>
      <w:bCs/>
    </w:rPr>
  </w:style>
  <w:style w:type="paragraph" w:styleId="2">
    <w:name w:val="heading 2"/>
    <w:basedOn w:val="A-2"/>
    <w:next w:val="A-3"/>
    <w:link w:val="20"/>
    <w:uiPriority w:val="9"/>
    <w:qFormat/>
    <w:rsid w:val="00A8367C"/>
    <w:pPr>
      <w:numPr>
        <w:ilvl w:val="1"/>
        <w:numId w:val="10"/>
      </w:numPr>
      <w:spacing w:before="420"/>
      <w:contextualSpacing/>
      <w:outlineLvl w:val="1"/>
    </w:pPr>
    <w:rPr>
      <w:rFonts w:eastAsiaTheme="majorEastAsia" w:cstheme="majorBidi"/>
      <w:bCs/>
      <w:szCs w:val="26"/>
    </w:rPr>
  </w:style>
  <w:style w:type="paragraph" w:styleId="3">
    <w:name w:val="heading 3"/>
    <w:basedOn w:val="A-2"/>
    <w:next w:val="A-3"/>
    <w:link w:val="30"/>
    <w:uiPriority w:val="9"/>
    <w:rsid w:val="00A8367C"/>
    <w:pPr>
      <w:numPr>
        <w:ilvl w:val="2"/>
        <w:numId w:val="10"/>
      </w:numPr>
      <w:spacing w:before="420"/>
      <w:contextualSpacing/>
      <w:outlineLvl w:val="2"/>
    </w:pPr>
    <w:rPr>
      <w:rFonts w:eastAsiaTheme="majorEastAsia" w:cstheme="majorBidi"/>
      <w:bCs/>
    </w:rPr>
  </w:style>
  <w:style w:type="paragraph" w:styleId="4">
    <w:name w:val="heading 4"/>
    <w:basedOn w:val="A-2"/>
    <w:next w:val="A-3"/>
    <w:link w:val="40"/>
    <w:uiPriority w:val="9"/>
    <w:rsid w:val="00A8367C"/>
    <w:pPr>
      <w:numPr>
        <w:ilvl w:val="3"/>
        <w:numId w:val="10"/>
      </w:numPr>
      <w:spacing w:before="420"/>
      <w:contextualSpacing/>
      <w:outlineLvl w:val="3"/>
    </w:pPr>
    <w:rPr>
      <w:rFonts w:eastAsiaTheme="majorEastAsia" w:cstheme="majorBidi"/>
      <w:bCs/>
      <w:iCs/>
    </w:rPr>
  </w:style>
  <w:style w:type="paragraph" w:styleId="5">
    <w:name w:val="heading 5"/>
    <w:basedOn w:val="a4"/>
    <w:next w:val="a4"/>
    <w:link w:val="50"/>
    <w:uiPriority w:val="9"/>
    <w:semiHidden/>
    <w:qFormat/>
    <w:rsid w:val="00A8367C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4"/>
    <w:next w:val="a4"/>
    <w:link w:val="60"/>
    <w:uiPriority w:val="9"/>
    <w:semiHidden/>
    <w:qFormat/>
    <w:rsid w:val="00A8367C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4"/>
    <w:next w:val="a4"/>
    <w:link w:val="70"/>
    <w:uiPriority w:val="9"/>
    <w:semiHidden/>
    <w:qFormat/>
    <w:rsid w:val="00A8367C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4"/>
    <w:next w:val="a4"/>
    <w:link w:val="80"/>
    <w:uiPriority w:val="9"/>
    <w:semiHidden/>
    <w:qFormat/>
    <w:rsid w:val="00A8367C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4"/>
    <w:next w:val="a4"/>
    <w:link w:val="90"/>
    <w:uiPriority w:val="9"/>
    <w:semiHidden/>
    <w:qFormat/>
    <w:rsid w:val="00A8367C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A: база"/>
    <w:uiPriority w:val="1"/>
    <w:qFormat/>
    <w:rsid w:val="00A8367C"/>
    <w:pPr>
      <w:spacing w:line="360" w:lineRule="auto"/>
    </w:pPr>
  </w:style>
  <w:style w:type="paragraph" w:customStyle="1" w:styleId="A9">
    <w:name w:val="A: текст"/>
    <w:basedOn w:val="A8"/>
    <w:uiPriority w:val="7"/>
    <w:rsid w:val="00A8367C"/>
    <w:pPr>
      <w:jc w:val="both"/>
    </w:pPr>
  </w:style>
  <w:style w:type="paragraph" w:customStyle="1" w:styleId="A-3">
    <w:name w:val="A: текст-основной"/>
    <w:basedOn w:val="A9"/>
    <w:uiPriority w:val="7"/>
    <w:qFormat/>
    <w:rsid w:val="00A8367C"/>
    <w:pPr>
      <w:ind w:firstLine="709"/>
      <w:contextualSpacing/>
    </w:pPr>
  </w:style>
  <w:style w:type="paragraph" w:customStyle="1" w:styleId="A-4">
    <w:name w:val="A: формула-абзац"/>
    <w:basedOn w:val="A-3"/>
    <w:next w:val="a4"/>
    <w:uiPriority w:val="7"/>
    <w:rsid w:val="00A8367C"/>
    <w:pPr>
      <w:tabs>
        <w:tab w:val="right" w:pos="9639"/>
      </w:tabs>
      <w:spacing w:before="420" w:after="420"/>
    </w:pPr>
  </w:style>
  <w:style w:type="paragraph" w:customStyle="1" w:styleId="A-5">
    <w:name w:val="A: текст-вправо"/>
    <w:basedOn w:val="A8"/>
    <w:uiPriority w:val="7"/>
    <w:rsid w:val="00A8367C"/>
    <w:pPr>
      <w:jc w:val="right"/>
    </w:pPr>
  </w:style>
  <w:style w:type="paragraph" w:customStyle="1" w:styleId="Aa">
    <w:name w:val="A: рубрика"/>
    <w:basedOn w:val="A9"/>
    <w:next w:val="a4"/>
    <w:uiPriority w:val="7"/>
    <w:rsid w:val="00A8367C"/>
    <w:pPr>
      <w:keepNext/>
      <w:keepLines/>
      <w:spacing w:before="280" w:after="140"/>
    </w:pPr>
    <w:rPr>
      <w:b/>
    </w:rPr>
  </w:style>
  <w:style w:type="paragraph" w:customStyle="1" w:styleId="A-6">
    <w:name w:val="A: рубрика-основной"/>
    <w:basedOn w:val="A-3"/>
    <w:next w:val="A-3"/>
    <w:uiPriority w:val="7"/>
    <w:rsid w:val="00AD7A78"/>
    <w:pPr>
      <w:keepNext/>
      <w:keepLines/>
      <w:spacing w:before="280" w:after="140"/>
    </w:pPr>
    <w:rPr>
      <w:b/>
    </w:rPr>
  </w:style>
  <w:style w:type="paragraph" w:customStyle="1" w:styleId="A-7">
    <w:name w:val="A: рубрика-центр"/>
    <w:basedOn w:val="A8"/>
    <w:next w:val="A-3"/>
    <w:uiPriority w:val="7"/>
    <w:rsid w:val="00A8367C"/>
    <w:pPr>
      <w:keepNext/>
      <w:keepLines/>
      <w:spacing w:before="280" w:after="140"/>
      <w:jc w:val="center"/>
    </w:pPr>
    <w:rPr>
      <w:b/>
    </w:rPr>
  </w:style>
  <w:style w:type="paragraph" w:customStyle="1" w:styleId="A-8">
    <w:name w:val="A: формула-центр"/>
    <w:basedOn w:val="A8"/>
    <w:next w:val="A-9"/>
    <w:uiPriority w:val="7"/>
    <w:rsid w:val="00A8367C"/>
    <w:pPr>
      <w:tabs>
        <w:tab w:val="center" w:pos="4820"/>
        <w:tab w:val="right" w:pos="9639"/>
      </w:tabs>
      <w:spacing w:before="420" w:after="420"/>
      <w:jc w:val="center"/>
    </w:pPr>
  </w:style>
  <w:style w:type="paragraph" w:customStyle="1" w:styleId="A-9">
    <w:name w:val="A: формула-расшифровка"/>
    <w:basedOn w:val="A8"/>
    <w:next w:val="A-3"/>
    <w:uiPriority w:val="7"/>
    <w:rsid w:val="00A8367C"/>
    <w:pPr>
      <w:tabs>
        <w:tab w:val="left" w:pos="709"/>
      </w:tabs>
      <w:ind w:left="709" w:hanging="709"/>
      <w:jc w:val="both"/>
    </w:pPr>
  </w:style>
  <w:style w:type="paragraph" w:customStyle="1" w:styleId="A-a">
    <w:name w:val="A: табл-база"/>
    <w:uiPriority w:val="7"/>
    <w:rsid w:val="00A8367C"/>
    <w:rPr>
      <w:sz w:val="24"/>
    </w:rPr>
  </w:style>
  <w:style w:type="paragraph" w:customStyle="1" w:styleId="A-b">
    <w:name w:val="A: табл-отступ"/>
    <w:basedOn w:val="A-a"/>
    <w:uiPriority w:val="7"/>
    <w:rsid w:val="00A8367C"/>
    <w:pPr>
      <w:ind w:firstLine="284"/>
      <w:jc w:val="both"/>
    </w:pPr>
    <w:rPr>
      <w:lang w:val="en-US"/>
    </w:rPr>
  </w:style>
  <w:style w:type="paragraph" w:customStyle="1" w:styleId="A-c">
    <w:name w:val="A: табл-вправо"/>
    <w:basedOn w:val="A-a"/>
    <w:uiPriority w:val="7"/>
    <w:rsid w:val="00A8367C"/>
    <w:pPr>
      <w:jc w:val="right"/>
    </w:pPr>
  </w:style>
  <w:style w:type="paragraph" w:customStyle="1" w:styleId="A-d">
    <w:name w:val="A: табл-центр"/>
    <w:basedOn w:val="A-a"/>
    <w:uiPriority w:val="7"/>
    <w:rsid w:val="00A8367C"/>
    <w:pPr>
      <w:jc w:val="center"/>
    </w:pPr>
  </w:style>
  <w:style w:type="paragraph" w:customStyle="1" w:styleId="A-1">
    <w:name w:val="A: табл-номер"/>
    <w:basedOn w:val="A-a"/>
    <w:uiPriority w:val="7"/>
    <w:rsid w:val="00A8367C"/>
    <w:pPr>
      <w:numPr>
        <w:numId w:val="8"/>
      </w:numPr>
    </w:pPr>
  </w:style>
  <w:style w:type="paragraph" w:customStyle="1" w:styleId="A-e">
    <w:name w:val="A: рис-строка"/>
    <w:basedOn w:val="A8"/>
    <w:next w:val="A-f"/>
    <w:uiPriority w:val="7"/>
    <w:rsid w:val="003E58FC"/>
    <w:pPr>
      <w:keepNext/>
      <w:keepLines/>
      <w:spacing w:before="240"/>
      <w:jc w:val="center"/>
    </w:pPr>
  </w:style>
  <w:style w:type="paragraph" w:customStyle="1" w:styleId="A-f">
    <w:name w:val="A: рис-подпись"/>
    <w:basedOn w:val="A8"/>
    <w:next w:val="A-3"/>
    <w:uiPriority w:val="7"/>
    <w:rsid w:val="00487BF9"/>
    <w:pPr>
      <w:keepLines/>
      <w:spacing w:before="120" w:after="240"/>
      <w:jc w:val="center"/>
    </w:pPr>
  </w:style>
  <w:style w:type="paragraph" w:customStyle="1" w:styleId="0">
    <w:name w:val="Заголовок 0"/>
    <w:basedOn w:val="A-2"/>
    <w:next w:val="a4"/>
    <w:uiPriority w:val="9"/>
    <w:rsid w:val="00A8367C"/>
    <w:pPr>
      <w:spacing w:before="420"/>
      <w:jc w:val="center"/>
      <w:outlineLvl w:val="0"/>
    </w:pPr>
  </w:style>
  <w:style w:type="character" w:customStyle="1" w:styleId="10">
    <w:name w:val="Заголовок 1 Знак"/>
    <w:basedOn w:val="a5"/>
    <w:link w:val="1"/>
    <w:uiPriority w:val="9"/>
    <w:rsid w:val="00A8367C"/>
    <w:rPr>
      <w:rFonts w:eastAsiaTheme="majorEastAsia" w:cstheme="majorBidi"/>
      <w:b/>
      <w:bCs/>
    </w:rPr>
  </w:style>
  <w:style w:type="character" w:customStyle="1" w:styleId="20">
    <w:name w:val="Заголовок 2 Знак"/>
    <w:basedOn w:val="a5"/>
    <w:link w:val="2"/>
    <w:uiPriority w:val="9"/>
    <w:rsid w:val="00A8367C"/>
    <w:rPr>
      <w:rFonts w:eastAsiaTheme="majorEastAsia" w:cstheme="majorBidi"/>
      <w:b/>
      <w:bCs/>
      <w:szCs w:val="26"/>
    </w:rPr>
  </w:style>
  <w:style w:type="character" w:customStyle="1" w:styleId="30">
    <w:name w:val="Заголовок 3 Знак"/>
    <w:basedOn w:val="a5"/>
    <w:link w:val="3"/>
    <w:uiPriority w:val="9"/>
    <w:rsid w:val="00A8367C"/>
    <w:rPr>
      <w:rFonts w:eastAsiaTheme="majorEastAsia" w:cstheme="majorBidi"/>
      <w:b/>
      <w:bCs/>
    </w:rPr>
  </w:style>
  <w:style w:type="character" w:customStyle="1" w:styleId="40">
    <w:name w:val="Заголовок 4 Знак"/>
    <w:basedOn w:val="a5"/>
    <w:link w:val="4"/>
    <w:uiPriority w:val="9"/>
    <w:rsid w:val="00A8367C"/>
    <w:rPr>
      <w:rFonts w:eastAsiaTheme="majorEastAsia" w:cstheme="majorBidi"/>
      <w:b/>
      <w:bCs/>
      <w:iCs/>
    </w:rPr>
  </w:style>
  <w:style w:type="character" w:customStyle="1" w:styleId="50">
    <w:name w:val="Заголовок 5 Знак"/>
    <w:basedOn w:val="a5"/>
    <w:link w:val="5"/>
    <w:uiPriority w:val="9"/>
    <w:semiHidden/>
    <w:rsid w:val="00A8367C"/>
    <w:rPr>
      <w:rFonts w:asciiTheme="majorHAnsi" w:eastAsiaTheme="majorEastAsia" w:hAnsiTheme="majorHAnsi" w:cstheme="majorBidi"/>
      <w:color w:val="243F60" w:themeColor="accent1" w:themeShade="7F"/>
      <w:szCs w:val="24"/>
      <w:lang w:eastAsia="ru-RU"/>
    </w:rPr>
  </w:style>
  <w:style w:type="character" w:customStyle="1" w:styleId="60">
    <w:name w:val="Заголовок 6 Знак"/>
    <w:basedOn w:val="a5"/>
    <w:link w:val="6"/>
    <w:uiPriority w:val="9"/>
    <w:semiHidden/>
    <w:rsid w:val="00A8367C"/>
    <w:rPr>
      <w:rFonts w:asciiTheme="majorHAnsi" w:eastAsiaTheme="majorEastAsia" w:hAnsiTheme="majorHAnsi" w:cstheme="majorBidi"/>
      <w:i/>
      <w:iCs/>
      <w:color w:val="243F60" w:themeColor="accent1" w:themeShade="7F"/>
      <w:szCs w:val="24"/>
      <w:lang w:eastAsia="ru-RU"/>
    </w:rPr>
  </w:style>
  <w:style w:type="character" w:customStyle="1" w:styleId="70">
    <w:name w:val="Заголовок 7 Знак"/>
    <w:basedOn w:val="a5"/>
    <w:link w:val="7"/>
    <w:uiPriority w:val="9"/>
    <w:semiHidden/>
    <w:rsid w:val="00A8367C"/>
    <w:rPr>
      <w:rFonts w:asciiTheme="majorHAnsi" w:eastAsiaTheme="majorEastAsia" w:hAnsiTheme="majorHAnsi" w:cstheme="majorBidi"/>
      <w:i/>
      <w:iCs/>
      <w:color w:val="404040" w:themeColor="text1" w:themeTint="BF"/>
      <w:szCs w:val="24"/>
      <w:lang w:eastAsia="ru-RU"/>
    </w:rPr>
  </w:style>
  <w:style w:type="character" w:customStyle="1" w:styleId="80">
    <w:name w:val="Заголовок 8 Знак"/>
    <w:basedOn w:val="a5"/>
    <w:link w:val="8"/>
    <w:uiPriority w:val="9"/>
    <w:semiHidden/>
    <w:rsid w:val="00A8367C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5"/>
    <w:link w:val="9"/>
    <w:uiPriority w:val="9"/>
    <w:semiHidden/>
    <w:rsid w:val="00A8367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11">
    <w:name w:val="toc 1"/>
    <w:basedOn w:val="A-f0"/>
    <w:next w:val="21"/>
    <w:autoRedefine/>
    <w:uiPriority w:val="39"/>
    <w:rsid w:val="00A8367C"/>
    <w:pPr>
      <w:ind w:right="0" w:firstLine="709"/>
    </w:pPr>
    <w:rPr>
      <w:rFonts w:cs="Times New Roman"/>
      <w:bCs/>
      <w:noProof w:val="0"/>
      <w:szCs w:val="24"/>
      <w:lang w:eastAsia="ru-RU"/>
    </w:rPr>
  </w:style>
  <w:style w:type="paragraph" w:styleId="21">
    <w:name w:val="toc 2"/>
    <w:basedOn w:val="A-f0"/>
    <w:next w:val="31"/>
    <w:autoRedefine/>
    <w:uiPriority w:val="39"/>
    <w:rsid w:val="00A8367C"/>
    <w:pPr>
      <w:spacing w:line="240" w:lineRule="auto"/>
      <w:ind w:right="0" w:firstLine="284"/>
      <w:jc w:val="both"/>
    </w:pPr>
    <w:rPr>
      <w:rFonts w:cs="Times New Roman"/>
      <w:bCs/>
      <w:noProof w:val="0"/>
      <w:szCs w:val="20"/>
      <w:lang w:eastAsia="ru-RU"/>
    </w:rPr>
  </w:style>
  <w:style w:type="paragraph" w:styleId="ab">
    <w:name w:val="header"/>
    <w:basedOn w:val="a4"/>
    <w:link w:val="ac"/>
    <w:uiPriority w:val="99"/>
    <w:rsid w:val="00A8367C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5"/>
    <w:link w:val="ab"/>
    <w:uiPriority w:val="99"/>
    <w:rsid w:val="00A8367C"/>
    <w:rPr>
      <w:rFonts w:cs="Times New Roman"/>
      <w:szCs w:val="24"/>
      <w:lang w:eastAsia="ru-RU"/>
    </w:rPr>
  </w:style>
  <w:style w:type="paragraph" w:styleId="ad">
    <w:name w:val="footer"/>
    <w:basedOn w:val="A8"/>
    <w:link w:val="ae"/>
    <w:uiPriority w:val="99"/>
    <w:rsid w:val="00A8367C"/>
    <w:pPr>
      <w:tabs>
        <w:tab w:val="center" w:pos="4677"/>
        <w:tab w:val="right" w:pos="9355"/>
      </w:tabs>
      <w:jc w:val="center"/>
    </w:pPr>
  </w:style>
  <w:style w:type="character" w:customStyle="1" w:styleId="ae">
    <w:name w:val="Нижний колонтитул Знак"/>
    <w:basedOn w:val="a5"/>
    <w:link w:val="ad"/>
    <w:uiPriority w:val="99"/>
    <w:rsid w:val="00A8367C"/>
  </w:style>
  <w:style w:type="paragraph" w:customStyle="1" w:styleId="A-0">
    <w:name w:val="A: текст-литература"/>
    <w:basedOn w:val="A8"/>
    <w:uiPriority w:val="7"/>
    <w:rsid w:val="00A8367C"/>
    <w:pPr>
      <w:numPr>
        <w:numId w:val="9"/>
      </w:numPr>
      <w:jc w:val="both"/>
    </w:pPr>
  </w:style>
  <w:style w:type="character" w:customStyle="1" w:styleId="A12">
    <w:name w:val="A: выд. 1"/>
    <w:basedOn w:val="a5"/>
    <w:uiPriority w:val="1"/>
    <w:rsid w:val="00A8367C"/>
    <w:rPr>
      <w:b/>
    </w:rPr>
  </w:style>
  <w:style w:type="character" w:customStyle="1" w:styleId="A20">
    <w:name w:val="A: выд. 2"/>
    <w:basedOn w:val="a5"/>
    <w:uiPriority w:val="1"/>
    <w:rsid w:val="00A8367C"/>
    <w:rPr>
      <w:i/>
    </w:rPr>
  </w:style>
  <w:style w:type="character" w:customStyle="1" w:styleId="A30">
    <w:name w:val="A: выд. 3"/>
    <w:basedOn w:val="a5"/>
    <w:uiPriority w:val="1"/>
    <w:rsid w:val="00A8367C"/>
    <w:rPr>
      <w:u w:val="single"/>
    </w:rPr>
  </w:style>
  <w:style w:type="character" w:customStyle="1" w:styleId="A40">
    <w:name w:val="A: выд. 4"/>
    <w:basedOn w:val="a5"/>
    <w:uiPriority w:val="1"/>
    <w:rsid w:val="00A8367C"/>
    <w:rPr>
      <w:b/>
      <w:i/>
    </w:rPr>
  </w:style>
  <w:style w:type="character" w:customStyle="1" w:styleId="Af">
    <w:name w:val="A: выд. переменная"/>
    <w:basedOn w:val="a5"/>
    <w:uiPriority w:val="1"/>
    <w:rsid w:val="00A8367C"/>
    <w:rPr>
      <w:i/>
    </w:rPr>
  </w:style>
  <w:style w:type="character" w:customStyle="1" w:styleId="Af0">
    <w:name w:val="A: выд. ед. изм."/>
    <w:basedOn w:val="a5"/>
    <w:uiPriority w:val="1"/>
    <w:rsid w:val="00A8367C"/>
    <w:rPr>
      <w:i/>
    </w:rPr>
  </w:style>
  <w:style w:type="character" w:customStyle="1" w:styleId="Af1">
    <w:name w:val="A: выд. книга"/>
    <w:basedOn w:val="a5"/>
    <w:uiPriority w:val="1"/>
    <w:rsid w:val="00A8367C"/>
    <w:rPr>
      <w:i/>
    </w:rPr>
  </w:style>
  <w:style w:type="character" w:customStyle="1" w:styleId="Af2">
    <w:name w:val="A: выд. персона"/>
    <w:basedOn w:val="a5"/>
    <w:uiPriority w:val="1"/>
    <w:rsid w:val="00A8367C"/>
    <w:rPr>
      <w:i/>
    </w:rPr>
  </w:style>
  <w:style w:type="character" w:customStyle="1" w:styleId="Af3">
    <w:name w:val="A: выд. прог"/>
    <w:basedOn w:val="a5"/>
    <w:uiPriority w:val="1"/>
    <w:rsid w:val="00A8367C"/>
    <w:rPr>
      <w:rFonts w:ascii="Courier New" w:hAnsi="Courier New"/>
    </w:rPr>
  </w:style>
  <w:style w:type="character" w:customStyle="1" w:styleId="Af4">
    <w:name w:val="A: выд. прог меню"/>
    <w:basedOn w:val="a5"/>
    <w:uiPriority w:val="1"/>
    <w:rsid w:val="00A8367C"/>
    <w:rPr>
      <w:rFonts w:ascii="Arial Narrow" w:hAnsi="Arial Narrow"/>
      <w:b/>
      <w:bdr w:val="none" w:sz="0" w:space="0" w:color="auto"/>
    </w:rPr>
  </w:style>
  <w:style w:type="character" w:customStyle="1" w:styleId="Af5">
    <w:name w:val="A: выд. организация"/>
    <w:basedOn w:val="a5"/>
    <w:uiPriority w:val="1"/>
    <w:rsid w:val="00A8367C"/>
    <w:rPr>
      <w:i/>
    </w:rPr>
  </w:style>
  <w:style w:type="character" w:customStyle="1" w:styleId="Af6">
    <w:name w:val="A: выд. прог клавиша"/>
    <w:basedOn w:val="a5"/>
    <w:uiPriority w:val="1"/>
    <w:rsid w:val="00A8367C"/>
    <w:rPr>
      <w:rFonts w:ascii="Arial Narrow" w:hAnsi="Arial Narrow"/>
      <w:bdr w:val="single" w:sz="4" w:space="0" w:color="auto"/>
    </w:rPr>
  </w:style>
  <w:style w:type="paragraph" w:styleId="af7">
    <w:name w:val="caption"/>
    <w:basedOn w:val="A8"/>
    <w:next w:val="A-3"/>
    <w:uiPriority w:val="35"/>
    <w:semiHidden/>
    <w:rsid w:val="00A8367C"/>
    <w:pPr>
      <w:spacing w:after="200"/>
      <w:jc w:val="center"/>
    </w:pPr>
    <w:rPr>
      <w:bCs/>
      <w:szCs w:val="18"/>
    </w:rPr>
  </w:style>
  <w:style w:type="paragraph" w:customStyle="1" w:styleId="A-f1">
    <w:name w:val="A: табл-название"/>
    <w:basedOn w:val="A8"/>
    <w:next w:val="a4"/>
    <w:uiPriority w:val="7"/>
    <w:rsid w:val="00A8367C"/>
    <w:pPr>
      <w:keepNext/>
      <w:keepLines/>
      <w:spacing w:before="240" w:after="120"/>
      <w:jc w:val="both"/>
    </w:pPr>
  </w:style>
  <w:style w:type="paragraph" w:customStyle="1" w:styleId="A-">
    <w:name w:val="A: список -"/>
    <w:basedOn w:val="A8"/>
    <w:uiPriority w:val="7"/>
    <w:rsid w:val="005508C7"/>
    <w:pPr>
      <w:numPr>
        <w:numId w:val="3"/>
      </w:numPr>
      <w:ind w:left="0"/>
      <w:jc w:val="both"/>
    </w:pPr>
  </w:style>
  <w:style w:type="paragraph" w:customStyle="1" w:styleId="A2">
    <w:name w:val="A: список *"/>
    <w:basedOn w:val="A8"/>
    <w:uiPriority w:val="7"/>
    <w:rsid w:val="00A8367C"/>
    <w:pPr>
      <w:numPr>
        <w:numId w:val="4"/>
      </w:numPr>
      <w:jc w:val="both"/>
    </w:pPr>
  </w:style>
  <w:style w:type="paragraph" w:customStyle="1" w:styleId="A10">
    <w:name w:val="A: список 1"/>
    <w:basedOn w:val="A8"/>
    <w:uiPriority w:val="7"/>
    <w:rsid w:val="00A8367C"/>
    <w:pPr>
      <w:numPr>
        <w:numId w:val="6"/>
      </w:numPr>
      <w:jc w:val="both"/>
    </w:pPr>
  </w:style>
  <w:style w:type="paragraph" w:customStyle="1" w:styleId="A1">
    <w:name w:val="A: список 1)"/>
    <w:basedOn w:val="A8"/>
    <w:uiPriority w:val="7"/>
    <w:rsid w:val="00A8367C"/>
    <w:pPr>
      <w:numPr>
        <w:numId w:val="5"/>
      </w:numPr>
      <w:jc w:val="both"/>
    </w:pPr>
  </w:style>
  <w:style w:type="paragraph" w:customStyle="1" w:styleId="A0">
    <w:name w:val="A: список б)"/>
    <w:basedOn w:val="A8"/>
    <w:uiPriority w:val="7"/>
    <w:rsid w:val="00A8367C"/>
    <w:pPr>
      <w:numPr>
        <w:numId w:val="7"/>
      </w:numPr>
      <w:jc w:val="both"/>
    </w:pPr>
  </w:style>
  <w:style w:type="paragraph" w:customStyle="1" w:styleId="A-f0">
    <w:name w:val="A: Оглавление-база"/>
    <w:basedOn w:val="A8"/>
    <w:uiPriority w:val="39"/>
    <w:rsid w:val="00A8367C"/>
    <w:pPr>
      <w:tabs>
        <w:tab w:val="right" w:leader="dot" w:pos="9639"/>
      </w:tabs>
      <w:ind w:right="567"/>
    </w:pPr>
    <w:rPr>
      <w:noProof/>
    </w:rPr>
  </w:style>
  <w:style w:type="paragraph" w:styleId="31">
    <w:name w:val="toc 3"/>
    <w:basedOn w:val="A-f0"/>
    <w:next w:val="A8"/>
    <w:autoRedefine/>
    <w:uiPriority w:val="39"/>
    <w:rsid w:val="00A8367C"/>
    <w:pPr>
      <w:ind w:right="0" w:firstLine="567"/>
    </w:pPr>
    <w:rPr>
      <w:rFonts w:cs="Times New Roman"/>
      <w:noProof w:val="0"/>
      <w:szCs w:val="20"/>
      <w:lang w:eastAsia="ru-RU"/>
    </w:rPr>
  </w:style>
  <w:style w:type="paragraph" w:styleId="af8">
    <w:name w:val="footnote text"/>
    <w:basedOn w:val="a4"/>
    <w:link w:val="af9"/>
    <w:uiPriority w:val="9"/>
    <w:semiHidden/>
    <w:rsid w:val="00A8367C"/>
    <w:pPr>
      <w:jc w:val="both"/>
    </w:pPr>
    <w:rPr>
      <w:sz w:val="20"/>
      <w:szCs w:val="20"/>
    </w:rPr>
  </w:style>
  <w:style w:type="character" w:customStyle="1" w:styleId="af9">
    <w:name w:val="Текст сноски Знак"/>
    <w:basedOn w:val="a5"/>
    <w:link w:val="af8"/>
    <w:uiPriority w:val="9"/>
    <w:semiHidden/>
    <w:rsid w:val="00A8367C"/>
    <w:rPr>
      <w:rFonts w:cs="Times New Roman"/>
      <w:sz w:val="20"/>
      <w:szCs w:val="20"/>
      <w:lang w:eastAsia="ru-RU"/>
    </w:rPr>
  </w:style>
  <w:style w:type="character" w:styleId="afa">
    <w:name w:val="footnote reference"/>
    <w:uiPriority w:val="9"/>
    <w:semiHidden/>
    <w:rsid w:val="00A8367C"/>
    <w:rPr>
      <w:vertAlign w:val="superscript"/>
    </w:rPr>
  </w:style>
  <w:style w:type="paragraph" w:customStyle="1" w:styleId="A--1">
    <w:name w:val="A: рис-текст-1"/>
    <w:uiPriority w:val="7"/>
    <w:rsid w:val="00A8367C"/>
    <w:pPr>
      <w:jc w:val="center"/>
    </w:pPr>
    <w:rPr>
      <w:rFonts w:cs="Times New Roman"/>
      <w:i/>
      <w:color w:val="000000" w:themeColor="text1"/>
      <w:sz w:val="24"/>
      <w:szCs w:val="24"/>
      <w:lang w:eastAsia="ru-RU"/>
    </w:rPr>
  </w:style>
  <w:style w:type="paragraph" w:customStyle="1" w:styleId="A--2">
    <w:name w:val="A: рис-текст-2"/>
    <w:uiPriority w:val="7"/>
    <w:rsid w:val="00A8367C"/>
    <w:pPr>
      <w:jc w:val="center"/>
    </w:pPr>
    <w:rPr>
      <w:rFonts w:cs="Times New Roman"/>
      <w:sz w:val="22"/>
      <w:lang w:eastAsia="ru-RU"/>
    </w:rPr>
  </w:style>
  <w:style w:type="paragraph" w:styleId="afb">
    <w:name w:val="Balloon Text"/>
    <w:basedOn w:val="a4"/>
    <w:link w:val="afc"/>
    <w:uiPriority w:val="99"/>
    <w:semiHidden/>
    <w:rsid w:val="00A8367C"/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5"/>
    <w:link w:val="afb"/>
    <w:uiPriority w:val="99"/>
    <w:semiHidden/>
    <w:rsid w:val="00A8367C"/>
    <w:rPr>
      <w:rFonts w:ascii="Tahoma" w:hAnsi="Tahoma" w:cs="Tahoma"/>
      <w:sz w:val="16"/>
      <w:szCs w:val="16"/>
      <w:lang w:eastAsia="ru-RU"/>
    </w:rPr>
  </w:style>
  <w:style w:type="character" w:customStyle="1" w:styleId="Afd">
    <w:name w:val="A: выд. термин"/>
    <w:basedOn w:val="a5"/>
    <w:uiPriority w:val="1"/>
    <w:rsid w:val="00A8367C"/>
    <w:rPr>
      <w:i/>
    </w:rPr>
  </w:style>
  <w:style w:type="character" w:customStyle="1" w:styleId="Afe">
    <w:name w:val="A: выд. объект"/>
    <w:basedOn w:val="a5"/>
    <w:uiPriority w:val="1"/>
    <w:rsid w:val="00A8367C"/>
    <w:rPr>
      <w:i/>
    </w:rPr>
  </w:style>
  <w:style w:type="character" w:styleId="aff">
    <w:name w:val="Hyperlink"/>
    <w:basedOn w:val="a5"/>
    <w:uiPriority w:val="99"/>
    <w:rsid w:val="00A8367C"/>
    <w:rPr>
      <w:color w:val="0000FF" w:themeColor="hyperlink"/>
      <w:u w:val="single"/>
    </w:rPr>
  </w:style>
  <w:style w:type="table" w:styleId="aff0">
    <w:name w:val="Table Grid"/>
    <w:basedOn w:val="a6"/>
    <w:uiPriority w:val="59"/>
    <w:rsid w:val="00A836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-f2">
    <w:name w:val="A: текст-центр"/>
    <w:basedOn w:val="A8"/>
    <w:uiPriority w:val="7"/>
    <w:rsid w:val="00A8367C"/>
    <w:pPr>
      <w:jc w:val="center"/>
    </w:pPr>
  </w:style>
  <w:style w:type="paragraph" w:customStyle="1" w:styleId="A11">
    <w:name w:val="A: список 1.1"/>
    <w:basedOn w:val="A8"/>
    <w:uiPriority w:val="7"/>
    <w:rsid w:val="00A8367C"/>
    <w:pPr>
      <w:numPr>
        <w:ilvl w:val="1"/>
        <w:numId w:val="6"/>
      </w:numPr>
      <w:jc w:val="both"/>
    </w:pPr>
  </w:style>
  <w:style w:type="paragraph" w:customStyle="1" w:styleId="Aff1">
    <w:name w:val="A: колонтитул"/>
    <w:uiPriority w:val="4"/>
    <w:rsid w:val="00A8367C"/>
    <w:pPr>
      <w:jc w:val="center"/>
    </w:pPr>
    <w:rPr>
      <w:sz w:val="2"/>
    </w:rPr>
  </w:style>
  <w:style w:type="paragraph" w:customStyle="1" w:styleId="A13">
    <w:name w:val="A: шрифт 1"/>
    <w:uiPriority w:val="4"/>
    <w:rsid w:val="00A8367C"/>
    <w:pPr>
      <w:jc w:val="center"/>
    </w:pPr>
    <w:rPr>
      <w:rFonts w:ascii="Arial" w:hAnsi="Arial" w:cs="Times New Roman"/>
      <w:i/>
      <w:iCs/>
      <w:sz w:val="15"/>
      <w:szCs w:val="20"/>
      <w:lang w:eastAsia="ru-RU"/>
    </w:rPr>
  </w:style>
  <w:style w:type="paragraph" w:customStyle="1" w:styleId="A21">
    <w:name w:val="A: шрифт 2"/>
    <w:uiPriority w:val="4"/>
    <w:rsid w:val="00A8367C"/>
    <w:pPr>
      <w:jc w:val="center"/>
    </w:pPr>
    <w:rPr>
      <w:rFonts w:ascii="Arial" w:hAnsi="Arial" w:cs="Times New Roman"/>
      <w:i/>
      <w:sz w:val="24"/>
      <w:szCs w:val="2"/>
      <w:lang w:eastAsia="ru-RU"/>
    </w:rPr>
  </w:style>
  <w:style w:type="paragraph" w:customStyle="1" w:styleId="A-2">
    <w:name w:val="A: Заголовок-база"/>
    <w:basedOn w:val="A8"/>
    <w:next w:val="a4"/>
    <w:uiPriority w:val="9"/>
    <w:rsid w:val="00A8367C"/>
    <w:pPr>
      <w:keepNext/>
      <w:keepLines/>
      <w:suppressAutoHyphens/>
      <w:spacing w:after="420"/>
      <w:jc w:val="both"/>
    </w:pPr>
    <w:rPr>
      <w:b/>
    </w:rPr>
  </w:style>
  <w:style w:type="paragraph" w:customStyle="1" w:styleId="A14">
    <w:name w:val="A: задание 1"/>
    <w:basedOn w:val="A00"/>
    <w:uiPriority w:val="5"/>
    <w:rsid w:val="00A8367C"/>
    <w:pPr>
      <w:jc w:val="center"/>
    </w:pPr>
    <w:rPr>
      <w:i/>
    </w:rPr>
  </w:style>
  <w:style w:type="paragraph" w:customStyle="1" w:styleId="A-f3">
    <w:name w:val="A: текст-содержание раздела"/>
    <w:basedOn w:val="A-3"/>
    <w:uiPriority w:val="7"/>
    <w:rsid w:val="00A8367C"/>
    <w:pPr>
      <w:spacing w:line="240" w:lineRule="auto"/>
    </w:pPr>
    <w:rPr>
      <w:vanish/>
      <w:color w:val="1F497D" w:themeColor="text2"/>
    </w:rPr>
  </w:style>
  <w:style w:type="paragraph" w:customStyle="1" w:styleId="A">
    <w:name w:val="A: приложение"/>
    <w:basedOn w:val="A-2"/>
    <w:next w:val="a4"/>
    <w:uiPriority w:val="9"/>
    <w:rsid w:val="00A8367C"/>
    <w:pPr>
      <w:pageBreakBefore/>
      <w:numPr>
        <w:numId w:val="2"/>
      </w:numPr>
      <w:jc w:val="center"/>
      <w:outlineLvl w:val="0"/>
    </w:pPr>
  </w:style>
  <w:style w:type="paragraph" w:customStyle="1" w:styleId="A-f4">
    <w:name w:val="A: текст-перед списком"/>
    <w:basedOn w:val="A-3"/>
    <w:next w:val="A-"/>
    <w:uiPriority w:val="4"/>
    <w:rsid w:val="00A8367C"/>
    <w:pPr>
      <w:keepNext/>
      <w:contextualSpacing w:val="0"/>
    </w:pPr>
    <w:rPr>
      <w:rFonts w:cs="Times New Roman"/>
      <w:szCs w:val="24"/>
      <w:lang w:eastAsia="ru-RU"/>
    </w:rPr>
  </w:style>
  <w:style w:type="paragraph" w:customStyle="1" w:styleId="A22">
    <w:name w:val="A: задание 2"/>
    <w:basedOn w:val="A14"/>
    <w:uiPriority w:val="5"/>
    <w:rsid w:val="00A8367C"/>
    <w:pPr>
      <w:jc w:val="left"/>
    </w:pPr>
  </w:style>
  <w:style w:type="paragraph" w:customStyle="1" w:styleId="A-f5">
    <w:name w:val="A: шрифт-страница"/>
    <w:uiPriority w:val="4"/>
    <w:rsid w:val="00A8367C"/>
    <w:pPr>
      <w:jc w:val="center"/>
    </w:pPr>
    <w:rPr>
      <w:rFonts w:cs="Times New Roman"/>
      <w:i/>
      <w:szCs w:val="2"/>
      <w:lang w:eastAsia="ru-RU"/>
    </w:rPr>
  </w:style>
  <w:style w:type="paragraph" w:customStyle="1" w:styleId="A00">
    <w:name w:val="A: задание 0"/>
    <w:uiPriority w:val="5"/>
    <w:rsid w:val="00A8367C"/>
    <w:pPr>
      <w:spacing w:before="80"/>
    </w:pPr>
  </w:style>
  <w:style w:type="paragraph" w:customStyle="1" w:styleId="A31">
    <w:name w:val="A: шрифт 3"/>
    <w:uiPriority w:val="4"/>
    <w:rsid w:val="00A8367C"/>
    <w:pPr>
      <w:jc w:val="center"/>
    </w:pPr>
    <w:rPr>
      <w:rFonts w:ascii="Arial" w:hAnsi="Arial" w:cs="Times New Roman"/>
      <w:i/>
      <w:szCs w:val="2"/>
      <w:lang w:eastAsia="ru-RU"/>
    </w:rPr>
  </w:style>
  <w:style w:type="paragraph" w:customStyle="1" w:styleId="A-f6">
    <w:name w:val="A: текст-рекомендации"/>
    <w:basedOn w:val="A-3"/>
    <w:uiPriority w:val="7"/>
    <w:rsid w:val="00A8367C"/>
    <w:rPr>
      <w:color w:val="0070C0"/>
    </w:rPr>
  </w:style>
  <w:style w:type="character" w:customStyle="1" w:styleId="BR2">
    <w:name w:val="BR: выделение 2"/>
    <w:basedOn w:val="a5"/>
    <w:rsid w:val="00A8367C"/>
    <w:rPr>
      <w:b/>
    </w:rPr>
  </w:style>
  <w:style w:type="paragraph" w:customStyle="1" w:styleId="A3">
    <w:name w:val="A: выводы по разделу"/>
    <w:basedOn w:val="0"/>
    <w:next w:val="a4"/>
    <w:uiPriority w:val="9"/>
    <w:rsid w:val="00A8367C"/>
    <w:pPr>
      <w:numPr>
        <w:ilvl w:val="4"/>
        <w:numId w:val="10"/>
      </w:numPr>
      <w:contextualSpacing/>
      <w:outlineLvl w:val="1"/>
    </w:pPr>
    <w:rPr>
      <w:rFonts w:eastAsia="Calibri"/>
    </w:rPr>
  </w:style>
  <w:style w:type="character" w:customStyle="1" w:styleId="Aff2">
    <w:name w:val="A: выд. начало абзаца"/>
    <w:basedOn w:val="a5"/>
    <w:uiPriority w:val="1"/>
    <w:rsid w:val="00A8367C"/>
    <w:rPr>
      <w:b/>
    </w:rPr>
  </w:style>
  <w:style w:type="character" w:customStyle="1" w:styleId="Aff3">
    <w:name w:val="A: выд. пояснения"/>
    <w:basedOn w:val="a5"/>
    <w:uiPriority w:val="1"/>
    <w:rsid w:val="00A8367C"/>
    <w:rPr>
      <w:color w:val="0000FF"/>
    </w:rPr>
  </w:style>
  <w:style w:type="paragraph" w:customStyle="1" w:styleId="Aff4">
    <w:name w:val="A: Заголовок без номера"/>
    <w:basedOn w:val="A-2"/>
    <w:next w:val="a4"/>
    <w:uiPriority w:val="9"/>
    <w:rsid w:val="00A8367C"/>
    <w:pPr>
      <w:pageBreakBefore/>
      <w:spacing w:after="480"/>
      <w:jc w:val="center"/>
      <w:outlineLvl w:val="0"/>
    </w:pPr>
    <w:rPr>
      <w:caps/>
    </w:rPr>
  </w:style>
  <w:style w:type="paragraph" w:customStyle="1" w:styleId="Aff5">
    <w:name w:val="A: Заголовок вне оглавления"/>
    <w:basedOn w:val="0"/>
    <w:next w:val="a4"/>
    <w:uiPriority w:val="9"/>
    <w:rsid w:val="00A8367C"/>
    <w:pPr>
      <w:pageBreakBefore/>
      <w:spacing w:before="0"/>
      <w:outlineLvl w:val="9"/>
    </w:pPr>
    <w:rPr>
      <w:caps/>
    </w:rPr>
  </w:style>
  <w:style w:type="paragraph" w:customStyle="1" w:styleId="Aff6">
    <w:name w:val="A: межстраничный интервал"/>
    <w:uiPriority w:val="4"/>
    <w:rsid w:val="00A8367C"/>
    <w:pPr>
      <w:jc w:val="center"/>
    </w:pPr>
    <w:rPr>
      <w:sz w:val="10"/>
    </w:rPr>
  </w:style>
  <w:style w:type="paragraph" w:customStyle="1" w:styleId="A-f7">
    <w:name w:val="A: рис-блок"/>
    <w:uiPriority w:val="7"/>
    <w:rsid w:val="00A8367C"/>
    <w:pPr>
      <w:jc w:val="center"/>
    </w:pPr>
    <w:rPr>
      <w:rFonts w:cs="Times New Roman"/>
      <w:i/>
      <w:kern w:val="32"/>
      <w:sz w:val="16"/>
      <w:szCs w:val="20"/>
      <w:lang w:eastAsia="ru-RU"/>
    </w:rPr>
  </w:style>
  <w:style w:type="paragraph" w:customStyle="1" w:styleId="A-f8">
    <w:name w:val="A: рис-вставка"/>
    <w:uiPriority w:val="7"/>
    <w:rsid w:val="00A8367C"/>
    <w:pPr>
      <w:jc w:val="center"/>
    </w:pPr>
    <w:rPr>
      <w:sz w:val="16"/>
    </w:rPr>
  </w:style>
  <w:style w:type="numbering" w:customStyle="1" w:styleId="A--3">
    <w:name w:val="A: рис-подпись-3"/>
    <w:uiPriority w:val="99"/>
    <w:rsid w:val="00A8367C"/>
    <w:pPr>
      <w:numPr>
        <w:numId w:val="1"/>
      </w:numPr>
    </w:pPr>
  </w:style>
  <w:style w:type="paragraph" w:customStyle="1" w:styleId="A--">
    <w:name w:val="A: рис-подпись-а)"/>
    <w:basedOn w:val="A-f"/>
    <w:uiPriority w:val="7"/>
    <w:rsid w:val="00A8367C"/>
    <w:pPr>
      <w:keepNext/>
      <w:spacing w:after="0"/>
    </w:pPr>
  </w:style>
  <w:style w:type="paragraph" w:customStyle="1" w:styleId="A--30">
    <w:name w:val="A: рис-текст-3"/>
    <w:uiPriority w:val="7"/>
    <w:rsid w:val="00A8367C"/>
    <w:pPr>
      <w:jc w:val="center"/>
    </w:pPr>
    <w:rPr>
      <w:rFonts w:eastAsia="Calibri" w:cs="Times New Roman"/>
      <w:i/>
      <w:color w:val="000000" w:themeColor="text1"/>
      <w:szCs w:val="24"/>
      <w:lang w:eastAsia="ru-RU"/>
    </w:rPr>
  </w:style>
  <w:style w:type="paragraph" w:customStyle="1" w:styleId="A--4">
    <w:name w:val="A: рис-текст-4"/>
    <w:uiPriority w:val="7"/>
    <w:rsid w:val="00A8367C"/>
    <w:pPr>
      <w:jc w:val="center"/>
    </w:pPr>
    <w:rPr>
      <w:rFonts w:cs="Times New Roman"/>
      <w:i/>
      <w:iCs/>
      <w:color w:val="000000" w:themeColor="dark1"/>
      <w:kern w:val="24"/>
      <w:sz w:val="40"/>
      <w:szCs w:val="40"/>
      <w:lang w:val="en-US" w:eastAsia="ru-RU"/>
    </w:rPr>
  </w:style>
  <w:style w:type="paragraph" w:customStyle="1" w:styleId="A--0">
    <w:name w:val="A: рис-текст-пояснения"/>
    <w:basedOn w:val="A8"/>
    <w:uiPriority w:val="7"/>
    <w:rsid w:val="00A8367C"/>
    <w:pPr>
      <w:keepNext/>
      <w:keepLines/>
      <w:jc w:val="center"/>
    </w:pPr>
    <w:rPr>
      <w:sz w:val="24"/>
    </w:rPr>
  </w:style>
  <w:style w:type="paragraph" w:customStyle="1" w:styleId="A-f9">
    <w:name w:val="A: рубрика-основной с отступом"/>
    <w:basedOn w:val="A-3"/>
    <w:next w:val="A-3"/>
    <w:uiPriority w:val="7"/>
    <w:rsid w:val="00A8367C"/>
    <w:pPr>
      <w:keepNext/>
      <w:keepLines/>
      <w:spacing w:before="280" w:after="140"/>
    </w:pPr>
    <w:rPr>
      <w:b/>
    </w:rPr>
  </w:style>
  <w:style w:type="paragraph" w:customStyle="1" w:styleId="A-fa">
    <w:name w:val="A: табл-шапка"/>
    <w:basedOn w:val="A0"/>
    <w:uiPriority w:val="7"/>
    <w:rsid w:val="00A8367C"/>
    <w:pPr>
      <w:keepNext/>
      <w:keepLines/>
      <w:numPr>
        <w:numId w:val="0"/>
      </w:numPr>
      <w:spacing w:line="240" w:lineRule="auto"/>
      <w:jc w:val="center"/>
    </w:pPr>
    <w:rPr>
      <w:sz w:val="24"/>
    </w:rPr>
  </w:style>
  <w:style w:type="paragraph" w:customStyle="1" w:styleId="A-fb">
    <w:name w:val="A: текст-ключевые слова"/>
    <w:basedOn w:val="A-3"/>
    <w:uiPriority w:val="7"/>
    <w:rsid w:val="00A8367C"/>
    <w:rPr>
      <w:caps/>
    </w:rPr>
  </w:style>
  <w:style w:type="paragraph" w:customStyle="1" w:styleId="A-fc">
    <w:name w:val="A: текст-программа"/>
    <w:uiPriority w:val="7"/>
    <w:rsid w:val="00A8367C"/>
    <w:rPr>
      <w:rFonts w:ascii="Courier New" w:hAnsi="Courier New"/>
      <w:sz w:val="24"/>
    </w:rPr>
  </w:style>
  <w:style w:type="paragraph" w:customStyle="1" w:styleId="A-00-">
    <w:name w:val="A: титул-00-база"/>
    <w:uiPriority w:val="44"/>
    <w:rsid w:val="00A8367C"/>
    <w:rPr>
      <w:szCs w:val="24"/>
    </w:rPr>
  </w:style>
  <w:style w:type="paragraph" w:customStyle="1" w:styleId="A-01-">
    <w:name w:val="A: титул-01-вуз"/>
    <w:basedOn w:val="A-00-"/>
    <w:uiPriority w:val="44"/>
    <w:rsid w:val="00A8367C"/>
    <w:pPr>
      <w:jc w:val="center"/>
    </w:pPr>
  </w:style>
  <w:style w:type="paragraph" w:customStyle="1" w:styleId="A-02-">
    <w:name w:val="A: титул-02-институт"/>
    <w:uiPriority w:val="44"/>
    <w:rsid w:val="00A8367C"/>
    <w:pPr>
      <w:jc w:val="center"/>
    </w:pPr>
    <w:rPr>
      <w:szCs w:val="24"/>
    </w:rPr>
  </w:style>
  <w:style w:type="paragraph" w:customStyle="1" w:styleId="A-03-">
    <w:name w:val="A: титул-03-кафедра"/>
    <w:basedOn w:val="A-00-"/>
    <w:uiPriority w:val="44"/>
    <w:rsid w:val="00A8367C"/>
    <w:pPr>
      <w:jc w:val="center"/>
    </w:pPr>
  </w:style>
  <w:style w:type="paragraph" w:customStyle="1" w:styleId="A-04-">
    <w:name w:val="A: титул-04-утверждаю"/>
    <w:basedOn w:val="A-00-"/>
    <w:next w:val="a4"/>
    <w:uiPriority w:val="44"/>
    <w:rsid w:val="00A8367C"/>
  </w:style>
  <w:style w:type="paragraph" w:customStyle="1" w:styleId="A-05-">
    <w:name w:val="A: титул-05-вид документа"/>
    <w:next w:val="a4"/>
    <w:uiPriority w:val="44"/>
    <w:rsid w:val="00A8367C"/>
    <w:pPr>
      <w:jc w:val="center"/>
    </w:pPr>
    <w:rPr>
      <w:b/>
      <w:caps/>
      <w:sz w:val="32"/>
      <w:szCs w:val="24"/>
    </w:rPr>
  </w:style>
  <w:style w:type="paragraph" w:customStyle="1" w:styleId="A-06-">
    <w:name w:val="A: титул-06-специальность"/>
    <w:uiPriority w:val="44"/>
    <w:rsid w:val="00A8367C"/>
    <w:pPr>
      <w:jc w:val="center"/>
    </w:pPr>
    <w:rPr>
      <w:szCs w:val="24"/>
    </w:rPr>
  </w:style>
  <w:style w:type="paragraph" w:customStyle="1" w:styleId="A-07-">
    <w:name w:val="A: титул-07-тема"/>
    <w:basedOn w:val="A-06-"/>
    <w:uiPriority w:val="44"/>
    <w:rsid w:val="00A8367C"/>
    <w:rPr>
      <w:sz w:val="32"/>
    </w:rPr>
  </w:style>
  <w:style w:type="paragraph" w:customStyle="1" w:styleId="A-08-">
    <w:name w:val="A: титул-08-год"/>
    <w:basedOn w:val="A-00-"/>
    <w:uiPriority w:val="44"/>
    <w:rsid w:val="00A8367C"/>
    <w:pPr>
      <w:jc w:val="center"/>
    </w:pPr>
  </w:style>
  <w:style w:type="paragraph" w:customStyle="1" w:styleId="A-09-">
    <w:name w:val="A: титул-09-пояснения"/>
    <w:uiPriority w:val="44"/>
    <w:rsid w:val="00A8367C"/>
    <w:pPr>
      <w:jc w:val="center"/>
    </w:pPr>
    <w:rPr>
      <w:i/>
      <w:sz w:val="16"/>
      <w:szCs w:val="24"/>
    </w:rPr>
  </w:style>
  <w:style w:type="paragraph" w:customStyle="1" w:styleId="A-10-">
    <w:name w:val="A: титул-10-подписи"/>
    <w:basedOn w:val="A-00-"/>
    <w:uiPriority w:val="44"/>
    <w:rsid w:val="00A8367C"/>
    <w:rPr>
      <w:sz w:val="24"/>
    </w:rPr>
  </w:style>
  <w:style w:type="paragraph" w:customStyle="1" w:styleId="A-11--">
    <w:name w:val="A: титул-11-группа-должность"/>
    <w:basedOn w:val="A-10-"/>
    <w:uiPriority w:val="44"/>
    <w:rsid w:val="00A8367C"/>
    <w:pPr>
      <w:jc w:val="center"/>
    </w:pPr>
    <w:rPr>
      <w:w w:val="80"/>
    </w:rPr>
  </w:style>
  <w:style w:type="paragraph" w:customStyle="1" w:styleId="A-12-">
    <w:name w:val="A: титул-12-дата"/>
    <w:basedOn w:val="A-00-"/>
    <w:uiPriority w:val="44"/>
    <w:rsid w:val="00A8367C"/>
    <w:pPr>
      <w:jc w:val="center"/>
    </w:pPr>
  </w:style>
  <w:style w:type="paragraph" w:customStyle="1" w:styleId="a60">
    <w:name w:val="a6"/>
    <w:basedOn w:val="a4"/>
    <w:rsid w:val="00A8367C"/>
    <w:pPr>
      <w:spacing w:before="100" w:beforeAutospacing="1" w:after="100" w:afterAutospacing="1"/>
    </w:pPr>
    <w:rPr>
      <w:sz w:val="24"/>
    </w:rPr>
  </w:style>
  <w:style w:type="character" w:customStyle="1" w:styleId="apple-converted-space">
    <w:name w:val="apple-converted-space"/>
    <w:basedOn w:val="a5"/>
    <w:rsid w:val="00A8367C"/>
  </w:style>
  <w:style w:type="character" w:customStyle="1" w:styleId="blk">
    <w:name w:val="blk"/>
    <w:basedOn w:val="a5"/>
    <w:rsid w:val="00A8367C"/>
  </w:style>
  <w:style w:type="paragraph" w:customStyle="1" w:styleId="Default">
    <w:name w:val="Default"/>
    <w:rsid w:val="00A8367C"/>
    <w:pPr>
      <w:autoSpaceDE w:val="0"/>
      <w:autoSpaceDN w:val="0"/>
      <w:adjustRightInd w:val="0"/>
    </w:pPr>
    <w:rPr>
      <w:rFonts w:ascii="GOST type B" w:eastAsiaTheme="minorHAnsi" w:hAnsi="GOST type B" w:cs="GOST type B"/>
      <w:color w:val="000000"/>
      <w:sz w:val="24"/>
      <w:szCs w:val="24"/>
    </w:rPr>
  </w:style>
  <w:style w:type="character" w:customStyle="1" w:styleId="ecattext">
    <w:name w:val="ecattext"/>
    <w:basedOn w:val="a5"/>
    <w:rsid w:val="00A8367C"/>
  </w:style>
  <w:style w:type="character" w:customStyle="1" w:styleId="flex">
    <w:name w:val="flex"/>
    <w:basedOn w:val="a5"/>
    <w:rsid w:val="00A8367C"/>
  </w:style>
  <w:style w:type="paragraph" w:customStyle="1" w:styleId="formattext">
    <w:name w:val="formattext"/>
    <w:basedOn w:val="a4"/>
    <w:rsid w:val="00A8367C"/>
    <w:pPr>
      <w:spacing w:before="100" w:beforeAutospacing="1" w:after="100" w:afterAutospacing="1"/>
    </w:pPr>
    <w:rPr>
      <w:sz w:val="24"/>
    </w:rPr>
  </w:style>
  <w:style w:type="character" w:customStyle="1" w:styleId="hl">
    <w:name w:val="hl"/>
    <w:basedOn w:val="a5"/>
    <w:rsid w:val="00A8367C"/>
  </w:style>
  <w:style w:type="paragraph" w:customStyle="1" w:styleId="indent">
    <w:name w:val="indent"/>
    <w:basedOn w:val="a4"/>
    <w:rsid w:val="00A8367C"/>
    <w:pPr>
      <w:spacing w:before="100" w:beforeAutospacing="1" w:after="100" w:afterAutospacing="1"/>
    </w:pPr>
    <w:rPr>
      <w:sz w:val="24"/>
    </w:rPr>
  </w:style>
  <w:style w:type="paragraph" w:customStyle="1" w:styleId="msonormal0">
    <w:name w:val="msonormal"/>
    <w:basedOn w:val="a4"/>
    <w:rsid w:val="00A8367C"/>
    <w:pPr>
      <w:spacing w:before="100" w:beforeAutospacing="1" w:after="100" w:afterAutospacing="1"/>
    </w:pPr>
    <w:rPr>
      <w:sz w:val="24"/>
    </w:rPr>
  </w:style>
  <w:style w:type="paragraph" w:customStyle="1" w:styleId="task">
    <w:name w:val="task"/>
    <w:basedOn w:val="a4"/>
    <w:rsid w:val="00A8367C"/>
    <w:pPr>
      <w:spacing w:before="100" w:beforeAutospacing="1" w:after="100" w:afterAutospacing="1"/>
    </w:pPr>
    <w:rPr>
      <w:sz w:val="24"/>
    </w:rPr>
  </w:style>
  <w:style w:type="paragraph" w:styleId="aff7">
    <w:name w:val="List Paragraph"/>
    <w:basedOn w:val="a4"/>
    <w:link w:val="aff8"/>
    <w:uiPriority w:val="34"/>
    <w:qFormat/>
    <w:rsid w:val="00A8367C"/>
    <w:pPr>
      <w:ind w:left="720"/>
      <w:contextualSpacing/>
    </w:pPr>
  </w:style>
  <w:style w:type="character" w:customStyle="1" w:styleId="aff8">
    <w:name w:val="Абзац списка Знак"/>
    <w:basedOn w:val="a5"/>
    <w:link w:val="aff7"/>
    <w:uiPriority w:val="34"/>
    <w:rsid w:val="00A8367C"/>
    <w:rPr>
      <w:rFonts w:cs="Times New Roman"/>
      <w:szCs w:val="24"/>
      <w:lang w:eastAsia="ru-RU"/>
    </w:rPr>
  </w:style>
  <w:style w:type="paragraph" w:customStyle="1" w:styleId="aff9">
    <w:name w:val="Вода"/>
    <w:basedOn w:val="aff7"/>
    <w:link w:val="affa"/>
    <w:qFormat/>
    <w:rsid w:val="00A8367C"/>
    <w:pPr>
      <w:spacing w:line="360" w:lineRule="auto"/>
      <w:ind w:left="0" w:firstLine="709"/>
      <w:jc w:val="both"/>
    </w:pPr>
    <w:rPr>
      <w:rFonts w:ascii="GOST type B" w:hAnsi="GOST type B"/>
    </w:rPr>
  </w:style>
  <w:style w:type="character" w:customStyle="1" w:styleId="affa">
    <w:name w:val="Вода Знак"/>
    <w:basedOn w:val="a5"/>
    <w:link w:val="aff9"/>
    <w:rsid w:val="00A8367C"/>
    <w:rPr>
      <w:rFonts w:ascii="GOST type B" w:hAnsi="GOST type B" w:cs="Times New Roman"/>
      <w:szCs w:val="24"/>
      <w:lang w:eastAsia="ru-RU"/>
    </w:rPr>
  </w:style>
  <w:style w:type="character" w:styleId="affb">
    <w:name w:val="Emphasis"/>
    <w:basedOn w:val="a5"/>
    <w:uiPriority w:val="20"/>
    <w:qFormat/>
    <w:rsid w:val="00A8367C"/>
    <w:rPr>
      <w:i/>
      <w:iCs/>
    </w:rPr>
  </w:style>
  <w:style w:type="paragraph" w:styleId="affc">
    <w:name w:val="TOC Heading"/>
    <w:basedOn w:val="1"/>
    <w:next w:val="a4"/>
    <w:uiPriority w:val="39"/>
    <w:unhideWhenUsed/>
    <w:qFormat/>
    <w:rsid w:val="00A8367C"/>
    <w:pPr>
      <w:pageBreakBefore w:val="0"/>
      <w:numPr>
        <w:numId w:val="0"/>
      </w:numPr>
      <w:spacing w:before="480" w:after="0" w:line="276" w:lineRule="auto"/>
      <w:jc w:val="left"/>
      <w:outlineLvl w:val="9"/>
    </w:pPr>
    <w:rPr>
      <w:rFonts w:asciiTheme="majorHAnsi" w:hAnsiTheme="majorHAnsi"/>
      <w:color w:val="365F91" w:themeColor="accent1" w:themeShade="BF"/>
      <w:lang w:eastAsia="ru-RU"/>
    </w:rPr>
  </w:style>
  <w:style w:type="paragraph" w:styleId="affd">
    <w:name w:val="Normal (Web)"/>
    <w:basedOn w:val="a4"/>
    <w:uiPriority w:val="99"/>
    <w:unhideWhenUsed/>
    <w:rsid w:val="00A8367C"/>
    <w:pPr>
      <w:spacing w:before="100" w:beforeAutospacing="1" w:after="100" w:afterAutospacing="1"/>
    </w:pPr>
    <w:rPr>
      <w:rFonts w:eastAsiaTheme="minorEastAsia"/>
      <w:sz w:val="24"/>
    </w:rPr>
  </w:style>
  <w:style w:type="paragraph" w:styleId="41">
    <w:name w:val="toc 4"/>
    <w:basedOn w:val="A-f0"/>
    <w:next w:val="A-3"/>
    <w:autoRedefine/>
    <w:uiPriority w:val="39"/>
    <w:semiHidden/>
    <w:rsid w:val="00A8367C"/>
    <w:pPr>
      <w:ind w:left="560"/>
    </w:pPr>
    <w:rPr>
      <w:szCs w:val="20"/>
    </w:rPr>
  </w:style>
  <w:style w:type="paragraph" w:styleId="51">
    <w:name w:val="toc 5"/>
    <w:basedOn w:val="a4"/>
    <w:next w:val="a4"/>
    <w:autoRedefine/>
    <w:uiPriority w:val="39"/>
    <w:semiHidden/>
    <w:rsid w:val="00A8367C"/>
    <w:pPr>
      <w:ind w:left="840"/>
    </w:pPr>
    <w:rPr>
      <w:rFonts w:asciiTheme="minorHAnsi" w:hAnsiTheme="minorHAnsi"/>
      <w:sz w:val="20"/>
      <w:szCs w:val="20"/>
    </w:rPr>
  </w:style>
  <w:style w:type="paragraph" w:styleId="61">
    <w:name w:val="toc 6"/>
    <w:basedOn w:val="a4"/>
    <w:next w:val="a4"/>
    <w:autoRedefine/>
    <w:uiPriority w:val="39"/>
    <w:semiHidden/>
    <w:rsid w:val="00A8367C"/>
    <w:pPr>
      <w:ind w:left="1120"/>
    </w:pPr>
    <w:rPr>
      <w:rFonts w:asciiTheme="minorHAnsi" w:hAnsiTheme="minorHAnsi"/>
      <w:sz w:val="20"/>
      <w:szCs w:val="20"/>
    </w:rPr>
  </w:style>
  <w:style w:type="paragraph" w:styleId="71">
    <w:name w:val="toc 7"/>
    <w:basedOn w:val="a4"/>
    <w:next w:val="a4"/>
    <w:autoRedefine/>
    <w:uiPriority w:val="39"/>
    <w:semiHidden/>
    <w:rsid w:val="00A8367C"/>
    <w:pPr>
      <w:ind w:left="1400"/>
    </w:pPr>
    <w:rPr>
      <w:rFonts w:asciiTheme="minorHAnsi" w:hAnsiTheme="minorHAnsi"/>
      <w:sz w:val="20"/>
      <w:szCs w:val="20"/>
    </w:rPr>
  </w:style>
  <w:style w:type="paragraph" w:styleId="81">
    <w:name w:val="toc 8"/>
    <w:basedOn w:val="a4"/>
    <w:next w:val="a4"/>
    <w:autoRedefine/>
    <w:uiPriority w:val="39"/>
    <w:semiHidden/>
    <w:rsid w:val="00A8367C"/>
    <w:pPr>
      <w:ind w:left="1680"/>
    </w:pPr>
    <w:rPr>
      <w:rFonts w:asciiTheme="minorHAnsi" w:hAnsiTheme="minorHAnsi"/>
      <w:sz w:val="20"/>
      <w:szCs w:val="20"/>
    </w:rPr>
  </w:style>
  <w:style w:type="paragraph" w:styleId="91">
    <w:name w:val="toc 9"/>
    <w:basedOn w:val="a4"/>
    <w:next w:val="a4"/>
    <w:autoRedefine/>
    <w:uiPriority w:val="39"/>
    <w:semiHidden/>
    <w:rsid w:val="00A8367C"/>
    <w:pPr>
      <w:ind w:left="1960"/>
    </w:pPr>
    <w:rPr>
      <w:rFonts w:asciiTheme="minorHAnsi" w:hAnsiTheme="minorHAnsi"/>
      <w:sz w:val="20"/>
      <w:szCs w:val="20"/>
    </w:rPr>
  </w:style>
  <w:style w:type="character" w:styleId="affe">
    <w:name w:val="FollowedHyperlink"/>
    <w:basedOn w:val="a5"/>
    <w:uiPriority w:val="99"/>
    <w:semiHidden/>
    <w:unhideWhenUsed/>
    <w:rsid w:val="00A8367C"/>
    <w:rPr>
      <w:color w:val="800080"/>
      <w:u w:val="single"/>
    </w:rPr>
  </w:style>
  <w:style w:type="paragraph" w:styleId="HTML">
    <w:name w:val="HTML Preformatted"/>
    <w:basedOn w:val="a4"/>
    <w:link w:val="HTML0"/>
    <w:uiPriority w:val="99"/>
    <w:semiHidden/>
    <w:unhideWhenUsed/>
    <w:rsid w:val="00A836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8367C"/>
    <w:rPr>
      <w:rFonts w:ascii="Courier New" w:hAnsi="Courier New" w:cs="Courier New"/>
      <w:sz w:val="20"/>
      <w:szCs w:val="20"/>
      <w:lang w:eastAsia="ru-RU"/>
    </w:rPr>
  </w:style>
  <w:style w:type="character" w:customStyle="1" w:styleId="12">
    <w:name w:val="стиль1"/>
    <w:basedOn w:val="a5"/>
    <w:rsid w:val="00A8367C"/>
  </w:style>
  <w:style w:type="paragraph" w:customStyle="1" w:styleId="100">
    <w:name w:val="стиль10"/>
    <w:basedOn w:val="a4"/>
    <w:rsid w:val="00A8367C"/>
    <w:pPr>
      <w:spacing w:before="100" w:beforeAutospacing="1" w:after="100" w:afterAutospacing="1"/>
    </w:pPr>
    <w:rPr>
      <w:sz w:val="24"/>
    </w:rPr>
  </w:style>
  <w:style w:type="character" w:customStyle="1" w:styleId="13">
    <w:name w:val="стиль13"/>
    <w:basedOn w:val="a5"/>
    <w:rsid w:val="00A8367C"/>
  </w:style>
  <w:style w:type="paragraph" w:customStyle="1" w:styleId="131">
    <w:name w:val="стиль131"/>
    <w:basedOn w:val="a4"/>
    <w:rsid w:val="00A8367C"/>
    <w:pPr>
      <w:spacing w:before="100" w:beforeAutospacing="1" w:after="100" w:afterAutospacing="1"/>
    </w:pPr>
    <w:rPr>
      <w:sz w:val="24"/>
    </w:rPr>
  </w:style>
  <w:style w:type="character" w:customStyle="1" w:styleId="22">
    <w:name w:val="стиль2"/>
    <w:basedOn w:val="a5"/>
    <w:rsid w:val="00A8367C"/>
  </w:style>
  <w:style w:type="character" w:customStyle="1" w:styleId="42">
    <w:name w:val="стиль4"/>
    <w:basedOn w:val="a5"/>
    <w:rsid w:val="00A8367C"/>
  </w:style>
  <w:style w:type="paragraph" w:customStyle="1" w:styleId="72">
    <w:name w:val="стиль7"/>
    <w:basedOn w:val="a4"/>
    <w:rsid w:val="00A8367C"/>
    <w:pPr>
      <w:spacing w:before="100" w:beforeAutospacing="1" w:after="100" w:afterAutospacing="1"/>
    </w:pPr>
    <w:rPr>
      <w:sz w:val="24"/>
    </w:rPr>
  </w:style>
  <w:style w:type="character" w:customStyle="1" w:styleId="710">
    <w:name w:val="стиль71"/>
    <w:basedOn w:val="a5"/>
    <w:rsid w:val="00A8367C"/>
  </w:style>
  <w:style w:type="character" w:customStyle="1" w:styleId="92">
    <w:name w:val="стиль9"/>
    <w:basedOn w:val="a5"/>
    <w:rsid w:val="00A8367C"/>
  </w:style>
  <w:style w:type="paragraph" w:customStyle="1" w:styleId="910">
    <w:name w:val="стиль91"/>
    <w:basedOn w:val="a4"/>
    <w:rsid w:val="00A8367C"/>
    <w:pPr>
      <w:spacing w:before="100" w:beforeAutospacing="1" w:after="100" w:afterAutospacing="1"/>
    </w:pPr>
    <w:rPr>
      <w:sz w:val="24"/>
    </w:rPr>
  </w:style>
  <w:style w:type="character" w:styleId="afff">
    <w:name w:val="Strong"/>
    <w:basedOn w:val="a5"/>
    <w:uiPriority w:val="22"/>
    <w:qFormat/>
    <w:rsid w:val="00A8367C"/>
    <w:rPr>
      <w:b/>
      <w:bCs/>
    </w:rPr>
  </w:style>
  <w:style w:type="paragraph" w:customStyle="1" w:styleId="A15">
    <w:name w:val="A: ЗАГОЛОВОК 1"/>
    <w:basedOn w:val="A-2"/>
    <w:next w:val="A-3"/>
    <w:uiPriority w:val="9"/>
    <w:rsid w:val="00A8367C"/>
    <w:pPr>
      <w:pageBreakBefore/>
      <w:jc w:val="center"/>
    </w:pPr>
    <w:rPr>
      <w:caps/>
    </w:rPr>
  </w:style>
  <w:style w:type="paragraph" w:customStyle="1" w:styleId="A-fd">
    <w:name w:val="A: табл-головка"/>
    <w:uiPriority w:val="7"/>
    <w:rsid w:val="00A8367C"/>
    <w:pPr>
      <w:keepNext/>
      <w:keepLines/>
      <w:jc w:val="center"/>
    </w:pPr>
    <w:rPr>
      <w:sz w:val="20"/>
    </w:rPr>
  </w:style>
  <w:style w:type="paragraph" w:customStyle="1" w:styleId="A-0-">
    <w:name w:val="A: титул-0-база"/>
    <w:uiPriority w:val="4"/>
    <w:rsid w:val="00A8367C"/>
    <w:rPr>
      <w:rFonts w:eastAsiaTheme="minorHAnsi"/>
      <w:szCs w:val="24"/>
    </w:rPr>
  </w:style>
  <w:style w:type="paragraph" w:customStyle="1" w:styleId="A-1-">
    <w:name w:val="A: титул-1-вуз"/>
    <w:basedOn w:val="A-0-"/>
    <w:uiPriority w:val="4"/>
    <w:rsid w:val="00A8367C"/>
    <w:pPr>
      <w:jc w:val="center"/>
    </w:pPr>
  </w:style>
  <w:style w:type="paragraph" w:customStyle="1" w:styleId="A-2-">
    <w:name w:val="A: титул-2-институт"/>
    <w:uiPriority w:val="4"/>
    <w:rsid w:val="00A8367C"/>
    <w:pPr>
      <w:jc w:val="center"/>
    </w:pPr>
    <w:rPr>
      <w:rFonts w:eastAsiaTheme="minorHAnsi"/>
      <w:szCs w:val="24"/>
    </w:rPr>
  </w:style>
  <w:style w:type="paragraph" w:customStyle="1" w:styleId="A-3-">
    <w:name w:val="A: титул-3-кафедра"/>
    <w:basedOn w:val="A-0-"/>
    <w:uiPriority w:val="4"/>
    <w:rsid w:val="00A8367C"/>
    <w:pPr>
      <w:jc w:val="center"/>
    </w:pPr>
  </w:style>
  <w:style w:type="paragraph" w:customStyle="1" w:styleId="A-4-">
    <w:name w:val="A: титул-4-утверждаю"/>
    <w:basedOn w:val="A-0-"/>
    <w:next w:val="a4"/>
    <w:uiPriority w:val="4"/>
    <w:rsid w:val="00A8367C"/>
    <w:pPr>
      <w:spacing w:line="300" w:lineRule="auto"/>
    </w:pPr>
  </w:style>
  <w:style w:type="paragraph" w:customStyle="1" w:styleId="A-5-">
    <w:name w:val="A: титул-5-вид документа"/>
    <w:next w:val="a4"/>
    <w:uiPriority w:val="4"/>
    <w:rsid w:val="00A8367C"/>
    <w:pPr>
      <w:jc w:val="center"/>
    </w:pPr>
    <w:rPr>
      <w:rFonts w:eastAsiaTheme="minorHAnsi"/>
      <w:b/>
      <w:caps/>
      <w:sz w:val="32"/>
      <w:szCs w:val="24"/>
    </w:rPr>
  </w:style>
  <w:style w:type="paragraph" w:customStyle="1" w:styleId="A-5-0">
    <w:name w:val="A: титул-5-специальность"/>
    <w:uiPriority w:val="4"/>
    <w:rsid w:val="00A8367C"/>
    <w:pPr>
      <w:jc w:val="center"/>
    </w:pPr>
    <w:rPr>
      <w:rFonts w:eastAsiaTheme="minorHAnsi"/>
      <w:szCs w:val="24"/>
    </w:rPr>
  </w:style>
  <w:style w:type="paragraph" w:customStyle="1" w:styleId="A-5-1">
    <w:name w:val="A: титул-5-тема"/>
    <w:basedOn w:val="A-5-0"/>
    <w:uiPriority w:val="4"/>
    <w:rsid w:val="00A8367C"/>
    <w:rPr>
      <w:sz w:val="36"/>
    </w:rPr>
  </w:style>
  <w:style w:type="paragraph" w:customStyle="1" w:styleId="A-5-2">
    <w:name w:val="A: титул-5-форма ВКР"/>
    <w:basedOn w:val="A-5-0"/>
    <w:uiPriority w:val="4"/>
    <w:rsid w:val="00A8367C"/>
    <w:rPr>
      <w:b/>
      <w:sz w:val="32"/>
    </w:rPr>
  </w:style>
  <w:style w:type="paragraph" w:customStyle="1" w:styleId="A-6-">
    <w:name w:val="A: титул-6-ПЗ"/>
    <w:basedOn w:val="a4"/>
    <w:uiPriority w:val="4"/>
    <w:rsid w:val="00A8367C"/>
    <w:pPr>
      <w:spacing w:before="120" w:after="600"/>
      <w:jc w:val="center"/>
    </w:pPr>
    <w:rPr>
      <w:rFonts w:eastAsiaTheme="minorHAnsi" w:cstheme="minorBidi"/>
    </w:rPr>
  </w:style>
  <w:style w:type="paragraph" w:customStyle="1" w:styleId="A-7-">
    <w:name w:val="A: титул-7-подписи"/>
    <w:basedOn w:val="A-0-"/>
    <w:uiPriority w:val="4"/>
    <w:rsid w:val="00A8367C"/>
    <w:rPr>
      <w:sz w:val="24"/>
    </w:rPr>
  </w:style>
  <w:style w:type="paragraph" w:customStyle="1" w:styleId="A-7-0">
    <w:name w:val="A: титул-7-пояснения"/>
    <w:uiPriority w:val="4"/>
    <w:rsid w:val="00A8367C"/>
    <w:pPr>
      <w:jc w:val="center"/>
    </w:pPr>
    <w:rPr>
      <w:rFonts w:eastAsiaTheme="minorHAnsi"/>
      <w:i/>
      <w:sz w:val="16"/>
      <w:szCs w:val="24"/>
    </w:rPr>
  </w:style>
  <w:style w:type="paragraph" w:customStyle="1" w:styleId="A-8-">
    <w:name w:val="A: титул-8-год"/>
    <w:basedOn w:val="A-0-"/>
    <w:uiPriority w:val="4"/>
    <w:rsid w:val="00A8367C"/>
    <w:pPr>
      <w:jc w:val="center"/>
    </w:pPr>
  </w:style>
  <w:style w:type="paragraph" w:customStyle="1" w:styleId="afff0">
    <w:name w:val="Заголовок вне оглавления"/>
    <w:basedOn w:val="0"/>
    <w:next w:val="A-3"/>
    <w:uiPriority w:val="9"/>
    <w:rsid w:val="00A8367C"/>
    <w:pPr>
      <w:outlineLvl w:val="9"/>
    </w:pPr>
    <w:rPr>
      <w: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6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4270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90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46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4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8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0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26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7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4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5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1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8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9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6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6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7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4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5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45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33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08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6063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3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5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15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9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6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8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1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8035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35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5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2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0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2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6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5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5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5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18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0314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51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9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7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063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61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0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7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56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96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9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9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43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3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8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3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9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524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7893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numbering" Target="numbering.xml"/><Relationship Id="rId21" Type="http://schemas.openxmlformats.org/officeDocument/2006/relationships/image" Target="media/image7.png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10.png"/><Relationship Id="rId5" Type="http://schemas.openxmlformats.org/officeDocument/2006/relationships/settings" Target="settings.xml"/><Relationship Id="rId15" Type="http://schemas.openxmlformats.org/officeDocument/2006/relationships/image" Target="media/image1.png"/><Relationship Id="rId23" Type="http://schemas.openxmlformats.org/officeDocument/2006/relationships/image" Target="media/image9.png"/><Relationship Id="rId28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image" Target="media/image5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8.png"/><Relationship Id="rId27" Type="http://schemas.openxmlformats.org/officeDocument/2006/relationships/image" Target="media/image1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oard1205\AppData\Local\Chemistry%20Add-in%20for%20Word\Chemistry%20Gallery\Chem4Wor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ontrolsStorage xmlns="urn:schemas-microsoft-com.VSTO2008Demos.ControlsStorage">
  <Controls>AAEAAAD/////AQAAAAAAAAAMAgAAAEVDaGVtNFdvcmQuQ29yZSwgVmVyc2lvbj0xLjAuMC4wLCBDdWx0dXJlPW5ldXRyYWwsIFB1YmxpY0tleVRva2VuPW51bGwHAQAAAAABAAAAAAAAAAQgQ2hlbTRXb3JkLkNvcmUuQ29udHJvbFByb3BlcnRpZXMCAAAACw==</Controls>
</ControlsStorage>
</file>

<file path=customXml/itemProps1.xml><?xml version="1.0" encoding="utf-8"?>
<ds:datastoreItem xmlns:ds="http://schemas.openxmlformats.org/officeDocument/2006/customXml" ds:itemID="{9D64A08A-6060-4E38-B0DF-9F59E6E76B5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5C96A23-EF1E-4D44-9910-7568277E84AE}">
  <ds:schemaRefs>
    <ds:schemaRef ds:uri="urn:schemas-microsoft-com.VSTO2008Demos.ControlsStorag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Chem4Word</Template>
  <TotalTime>355</TotalTime>
  <Pages>7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Бронов С.А.</dc:creator>
  <cp:keywords/>
  <dc:description/>
  <cp:lastModifiedBy>Jibrail Xerov</cp:lastModifiedBy>
  <cp:revision>71</cp:revision>
  <cp:lastPrinted>2013-07-07T13:48:00Z</cp:lastPrinted>
  <dcterms:created xsi:type="dcterms:W3CDTF">2023-10-15T17:20:00Z</dcterms:created>
  <dcterms:modified xsi:type="dcterms:W3CDTF">2025-01-19T10:42:00Z</dcterms:modified>
</cp:coreProperties>
</file>